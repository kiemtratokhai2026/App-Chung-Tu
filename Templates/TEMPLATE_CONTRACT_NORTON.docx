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9643" w14:textId="77777777" w:rsidR="0050528D" w:rsidRDefault="0050528D">
      <w:pPr>
        <w:spacing w:before="80" w:after="80" w:line="264" w:lineRule="auto"/>
        <w:rPr>
          <w:b/>
          <w:sz w:val="26"/>
          <w:szCs w:val="26"/>
          <w:lang w:val="nl-NL"/>
        </w:rPr>
      </w:pPr>
    </w:p>
    <w:p w14:paraId="2012FF5F" w14:textId="7870EF4C" w:rsidR="0050528D" w:rsidRPr="00B45157" w:rsidRDefault="00E263DF" w:rsidP="00B45157">
      <w:pPr>
        <w:spacing w:before="80" w:after="80" w:line="264" w:lineRule="auto"/>
        <w:jc w:val="center"/>
        <w:rPr>
          <w:color w:val="0000FF"/>
          <w:sz w:val="36"/>
          <w:szCs w:val="26"/>
          <w:lang w:val="nl-NL"/>
        </w:rPr>
      </w:pPr>
      <w:r>
        <w:rPr>
          <w:b/>
          <w:sz w:val="36"/>
          <w:szCs w:val="26"/>
          <w:lang w:val="nl-NL"/>
        </w:rPr>
        <w:t>SALES CONTRACT</w:t>
      </w:r>
    </w:p>
    <w:p w14:paraId="77558249" w14:textId="228C96B7" w:rsidR="008753E7" w:rsidRPr="008753E7" w:rsidRDefault="00E263DF">
      <w:pPr>
        <w:spacing w:line="264" w:lineRule="auto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No: </w:t>
      </w:r>
      <w:r>
        <w:rPr>
          <w:sz w:val="26"/>
          <w:szCs w:val="26"/>
          <w:lang w:val="nl-NL"/>
        </w:rPr>
        <w:t xml:space="preserve">N260403K12</w:t>
      </w:r>
    </w:p>
    <w:p w14:paraId="6CD8E098" w14:textId="32D3F7C4" w:rsidR="0050528D" w:rsidRDefault="00E263DF">
      <w:pPr>
        <w:spacing w:line="264" w:lineRule="auto"/>
        <w:jc w:val="both"/>
        <w:rPr>
          <w:sz w:val="26"/>
          <w:szCs w:val="26"/>
          <w:lang w:val="nl-NL"/>
        </w:rPr>
      </w:pPr>
      <w:r w:rsidRPr="00F17E32">
        <w:rPr>
          <w:sz w:val="26"/>
          <w:szCs w:val="26"/>
          <w:lang w:val="nl-NL"/>
        </w:rPr>
        <w:t xml:space="preserve">Date: </w:t>
      </w:r>
      <w:r>
        <w:rPr>
          <w:sz w:val="26"/>
          <w:szCs w:val="26"/>
          <w:lang w:val="nl-NL"/>
        </w:rPr>
        <w:t xml:space="preserve">April 3rd, 2026</w:t>
      </w:r>
    </w:p>
    <w:p w14:paraId="572D0B3F" w14:textId="77777777" w:rsidR="0050528D" w:rsidRDefault="0050528D">
      <w:pPr>
        <w:spacing w:line="264" w:lineRule="auto"/>
        <w:jc w:val="both"/>
        <w:rPr>
          <w:sz w:val="26"/>
          <w:szCs w:val="26"/>
          <w:lang w:val="en-GB"/>
        </w:rPr>
      </w:pPr>
    </w:p>
    <w:p w14:paraId="76155C9B" w14:textId="77777777" w:rsidR="0050528D" w:rsidRDefault="00E263DF">
      <w:pPr>
        <w:spacing w:line="264" w:lineRule="auto"/>
        <w:jc w:val="both"/>
        <w:rPr>
          <w:b/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The Seller</w:t>
      </w:r>
      <w:r>
        <w:rPr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 xml:space="preserve">TAIZHOU NORTON AUTO PARTS CO.,LTD  </w:t>
      </w:r>
      <w:r>
        <w:rPr>
          <w:b/>
          <w:sz w:val="26"/>
          <w:szCs w:val="26"/>
          <w:lang w:val="nl-NL"/>
        </w:rPr>
        <w:tab/>
      </w:r>
    </w:p>
    <w:p w14:paraId="2C8E95A7" w14:textId="77777777" w:rsidR="0050528D" w:rsidRDefault="00E263DF">
      <w:pPr>
        <w:spacing w:line="0" w:lineRule="atLeast"/>
        <w:ind w:left="720" w:firstLine="720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FL13, 20# Wutong Road, Sanmen, Zhejiang, 317100 China</w:t>
      </w:r>
    </w:p>
    <w:p w14:paraId="750FFE82" w14:textId="77777777" w:rsidR="0050528D" w:rsidRDefault="00E263DF">
      <w:pPr>
        <w:spacing w:before="20" w:after="20" w:line="288" w:lineRule="auto"/>
        <w:ind w:left="720" w:firstLine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Tel: +86576 83366690</w:t>
      </w:r>
      <w:r>
        <w:rPr>
          <w:sz w:val="26"/>
          <w:szCs w:val="26"/>
          <w:lang w:val="nl-NL"/>
        </w:rPr>
        <w:tab/>
      </w:r>
    </w:p>
    <w:p w14:paraId="01A3AF13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Fax: +86576 83368860</w:t>
      </w:r>
    </w:p>
    <w:p w14:paraId="7F802A77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Bank: Bank Of China, Sanmen Branch</w:t>
      </w:r>
    </w:p>
    <w:p w14:paraId="72EA0AC5" w14:textId="77777777" w:rsidR="0050528D" w:rsidRDefault="00E263DF">
      <w:pPr>
        <w:spacing w:before="20" w:after="20" w:line="288" w:lineRule="auto"/>
        <w:ind w:left="720" w:firstLine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Bank Add: No.19 Shang Yang Road, Sanmen, Zhejiang, China</w:t>
      </w:r>
    </w:p>
    <w:p w14:paraId="17AC1065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Swift: BKCHCNBJ92J</w:t>
      </w:r>
    </w:p>
    <w:p w14:paraId="3EFDAAAA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Account No: 387058359389</w:t>
      </w:r>
    </w:p>
    <w:p w14:paraId="24890989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Beneficiary: TAIZHOU NORTON AUTO PARTS CO., LTD</w:t>
      </w:r>
    </w:p>
    <w:p w14:paraId="383F9513" w14:textId="77777777" w:rsidR="0050528D" w:rsidRDefault="0050528D">
      <w:pPr>
        <w:spacing w:before="20" w:after="20" w:line="288" w:lineRule="auto"/>
        <w:jc w:val="both"/>
        <w:rPr>
          <w:sz w:val="26"/>
          <w:szCs w:val="26"/>
          <w:lang w:val="nl-NL"/>
        </w:rPr>
      </w:pPr>
    </w:p>
    <w:p w14:paraId="7A46DE9A" w14:textId="77777777" w:rsidR="0050528D" w:rsidRDefault="00E263DF">
      <w:pPr>
        <w:spacing w:before="20" w:after="20" w:line="264" w:lineRule="auto"/>
        <w:ind w:right="-153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The Buyer</w:t>
      </w:r>
      <w:r>
        <w:rPr>
          <w:b/>
          <w:sz w:val="26"/>
          <w:szCs w:val="26"/>
          <w:lang w:val="nl-NL"/>
        </w:rPr>
        <w:t xml:space="preserve">    KIEN THANH TIN CO., LTD</w:t>
      </w:r>
    </w:p>
    <w:p w14:paraId="0BD6BEF2" w14:textId="5448CEB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Add: 30 Street 5, </w:t>
      </w:r>
      <w:r w:rsidR="009F744F">
        <w:rPr>
          <w:sz w:val="26"/>
          <w:szCs w:val="26"/>
          <w:lang w:val="nl-NL"/>
        </w:rPr>
        <w:t>Binh Phu Ward</w:t>
      </w:r>
      <w:r>
        <w:rPr>
          <w:sz w:val="26"/>
          <w:szCs w:val="26"/>
          <w:lang w:val="nl-NL"/>
        </w:rPr>
        <w:t>, Ho Chi Minh City, 700000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nl-NL"/>
        </w:rPr>
        <w:t>Vietnam</w:t>
      </w:r>
    </w:p>
    <w:p w14:paraId="48680D46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Tax code: 0311814107</w:t>
      </w:r>
    </w:p>
    <w:p w14:paraId="5AD21B95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Tel:  + 8428 3876 6636</w:t>
      </w:r>
    </w:p>
    <w:p w14:paraId="49790536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Fax: + 8428 3853 8044</w:t>
      </w:r>
    </w:p>
    <w:p w14:paraId="42C9B98A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Bank: Sacombank, Binh Phu Branch</w:t>
      </w:r>
    </w:p>
    <w:p w14:paraId="4FDFC391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Bank Add: No 152 Cho Lon Street, Ward 11, District 6, Ho Chi Minh City, Vietnam</w:t>
      </w:r>
    </w:p>
    <w:p w14:paraId="565E62BF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Account No: 060054332486</w:t>
      </w:r>
    </w:p>
    <w:p w14:paraId="7DFF27C1" w14:textId="77777777" w:rsidR="0050528D" w:rsidRDefault="0050528D">
      <w:pPr>
        <w:spacing w:before="20" w:after="20" w:line="288" w:lineRule="auto"/>
        <w:jc w:val="both"/>
        <w:rPr>
          <w:sz w:val="26"/>
          <w:szCs w:val="26"/>
          <w:lang w:val="nl-NL"/>
        </w:rPr>
      </w:pPr>
    </w:p>
    <w:p w14:paraId="40A5064F" w14:textId="77777777" w:rsidR="0050528D" w:rsidRDefault="00E263DF">
      <w:pPr>
        <w:tabs>
          <w:tab w:val="left" w:pos="720"/>
        </w:tabs>
        <w:spacing w:before="120" w:after="1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All two parties have agreed to sign this contract according to the following terms and conditions:</w:t>
      </w:r>
    </w:p>
    <w:p w14:paraId="15EFCD75" w14:textId="77777777" w:rsidR="0050528D" w:rsidRDefault="00E263DF">
      <w:pPr>
        <w:tabs>
          <w:tab w:val="left" w:pos="720"/>
        </w:tabs>
        <w:spacing w:before="120" w:after="120"/>
        <w:jc w:val="both"/>
        <w:rPr>
          <w:sz w:val="26"/>
          <w:szCs w:val="26"/>
          <w:lang w:val="nl-NL"/>
        </w:rPr>
      </w:pPr>
      <w:r>
        <w:rPr>
          <w:b/>
          <w:bCs/>
          <w:sz w:val="26"/>
          <w:szCs w:val="26"/>
          <w:lang w:val="nl-NL"/>
        </w:rPr>
        <w:br w:type="page"/>
      </w:r>
      <w:r>
        <w:rPr>
          <w:b/>
          <w:bCs/>
          <w:sz w:val="26"/>
          <w:szCs w:val="26"/>
          <w:lang w:val="nl-NL"/>
        </w:rPr>
        <w:lastRenderedPageBreak/>
        <w:t>ARTICLE 1: DESCRIPTION - QUALITY - QUANTITY</w:t>
      </w:r>
    </w:p>
    <w:p w14:paraId="2BA9C34B" w14:textId="18B67155" w:rsidR="0050528D" w:rsidRDefault="00E263DF">
      <w:pPr>
        <w:spacing w:before="80" w:after="80" w:line="264" w:lineRule="auto"/>
        <w:ind w:left="720" w:hanging="720"/>
        <w:jc w:val="both"/>
        <w:rPr>
          <w:b/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1.1</w:t>
      </w:r>
      <w:r>
        <w:rPr>
          <w:sz w:val="26"/>
          <w:szCs w:val="26"/>
          <w:lang w:val="nl-NL"/>
        </w:rPr>
        <w:tab/>
        <w:t xml:space="preserve">Description:             </w:t>
      </w:r>
      <w:r>
        <w:rPr>
          <w:sz w:val="26"/>
          <w:szCs w:val="26"/>
          <w:lang w:val="nl-NL"/>
        </w:rPr>
        <w:t xml:space="preserve">RUBBER V BELT TAKA, YAMATACHI </w:t>
      </w:r>
      <w:r>
        <w:rPr>
          <w:bCs/>
          <w:sz w:val="26"/>
          <w:szCs w:val="26"/>
          <w:lang w:val="nl-NL"/>
        </w:rPr>
        <w:t>as described</w:t>
      </w:r>
      <w:r>
        <w:rPr>
          <w:sz w:val="26"/>
          <w:szCs w:val="26"/>
          <w:lang w:val="nl-NL"/>
        </w:rPr>
        <w:t xml:space="preserve"> in </w:t>
      </w:r>
      <w:r>
        <w:rPr>
          <w:color w:val="000000"/>
          <w:sz w:val="26"/>
          <w:szCs w:val="26"/>
          <w:lang w:val="nl-NL"/>
        </w:rPr>
        <w:t xml:space="preserve">Annex of the contract. </w:t>
      </w:r>
    </w:p>
    <w:p w14:paraId="2AB5DA28" w14:textId="77777777" w:rsidR="0050528D" w:rsidRDefault="00E263DF">
      <w:pPr>
        <w:tabs>
          <w:tab w:val="left" w:pos="720"/>
        </w:tabs>
        <w:spacing w:before="80" w:after="80" w:line="264" w:lineRule="auto"/>
        <w:ind w:left="2880" w:hanging="2880"/>
        <w:jc w:val="both"/>
        <w:rPr>
          <w:color w:val="000000"/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1.2 </w:t>
      </w:r>
      <w:r>
        <w:rPr>
          <w:sz w:val="26"/>
          <w:szCs w:val="26"/>
          <w:lang w:val="nl-NL"/>
        </w:rPr>
        <w:tab/>
        <w:t>Country of origin:</w:t>
      </w:r>
      <w:r>
        <w:rPr>
          <w:b/>
          <w:sz w:val="26"/>
          <w:szCs w:val="26"/>
          <w:lang w:val="nl-NL"/>
        </w:rPr>
        <w:tab/>
      </w:r>
      <w:r>
        <w:rPr>
          <w:color w:val="000000"/>
          <w:sz w:val="26"/>
          <w:szCs w:val="26"/>
          <w:lang w:val="nl-NL"/>
        </w:rPr>
        <w:t>China</w:t>
      </w:r>
    </w:p>
    <w:p w14:paraId="1D7EF611" w14:textId="77777777" w:rsidR="0050528D" w:rsidRDefault="00E263DF">
      <w:pPr>
        <w:tabs>
          <w:tab w:val="left" w:pos="720"/>
          <w:tab w:val="left" w:pos="900"/>
        </w:tabs>
        <w:spacing w:before="80" w:after="80" w:line="264" w:lineRule="auto"/>
        <w:ind w:left="2880" w:hanging="288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1.3 </w:t>
      </w:r>
      <w:r>
        <w:rPr>
          <w:sz w:val="26"/>
          <w:szCs w:val="26"/>
          <w:lang w:val="nl-NL"/>
        </w:rPr>
        <w:tab/>
        <w:t>Packing:</w:t>
      </w:r>
      <w:r>
        <w:rPr>
          <w:b/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>To be packed in containers according export standard, suitable for long distance ocean transport and well protected against dampness, rust. The Seller shall be responsible for improper packing (if any).</w:t>
      </w:r>
    </w:p>
    <w:p w14:paraId="2AB2B33C" w14:textId="77777777" w:rsidR="0050528D" w:rsidRDefault="00E263DF">
      <w:pPr>
        <w:tabs>
          <w:tab w:val="left" w:pos="720"/>
        </w:tabs>
        <w:spacing w:before="80" w:after="80" w:line="264" w:lineRule="auto"/>
        <w:ind w:left="2880" w:hanging="288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1.4 </w:t>
      </w:r>
      <w:r>
        <w:rPr>
          <w:sz w:val="26"/>
          <w:szCs w:val="26"/>
          <w:lang w:val="nl-NL"/>
        </w:rPr>
        <w:tab/>
        <w:t>Port of loading:</w:t>
      </w:r>
      <w:r>
        <w:rPr>
          <w:b/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 xml:space="preserve">China </w:t>
      </w:r>
      <w:r>
        <w:rPr>
          <w:color w:val="000000"/>
          <w:sz w:val="26"/>
          <w:szCs w:val="26"/>
          <w:lang w:val="nl-NL"/>
        </w:rPr>
        <w:t xml:space="preserve">seaport </w:t>
      </w:r>
    </w:p>
    <w:p w14:paraId="2492BC19" w14:textId="637E8E46" w:rsidR="0050528D" w:rsidRDefault="00E263DF">
      <w:pPr>
        <w:spacing w:before="80" w:after="80" w:line="264" w:lineRule="auto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1.5 </w:t>
      </w:r>
      <w:r>
        <w:rPr>
          <w:sz w:val="26"/>
          <w:szCs w:val="26"/>
          <w:lang w:val="nl-NL"/>
        </w:rPr>
        <w:tab/>
        <w:t>Port of discharge:</w:t>
      </w:r>
      <w:r>
        <w:rPr>
          <w:b/>
          <w:sz w:val="26"/>
          <w:szCs w:val="26"/>
          <w:lang w:val="nl-NL"/>
        </w:rPr>
        <w:tab/>
      </w:r>
      <w:r w:rsidR="00034FF0">
        <w:rPr>
          <w:sz w:val="26"/>
          <w:szCs w:val="26"/>
        </w:rPr>
        <w:t>Ho Chi Minh</w:t>
      </w:r>
      <w:r>
        <w:rPr>
          <w:sz w:val="26"/>
          <w:szCs w:val="26"/>
        </w:rPr>
        <w:t xml:space="preserve">, Vietnam </w:t>
      </w:r>
    </w:p>
    <w:p w14:paraId="2C46C082" w14:textId="77777777" w:rsidR="0050528D" w:rsidRDefault="00E263DF">
      <w:pPr>
        <w:pStyle w:val="Heading3"/>
        <w:spacing w:before="240" w:after="80" w:line="264" w:lineRule="auto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ARTICLE 2: VALUE OF CONTRACT</w:t>
      </w:r>
    </w:p>
    <w:p w14:paraId="31540243" w14:textId="25712485" w:rsidR="0050528D" w:rsidRPr="00D75C3A" w:rsidRDefault="00E263DF" w:rsidP="00504440">
      <w:pPr>
        <w:jc w:val="both"/>
        <w:rPr>
          <w:b/>
          <w:bCs/>
          <w:color w:val="000000"/>
          <w:sz w:val="20"/>
          <w:szCs w:val="20"/>
        </w:rPr>
      </w:pPr>
      <w:r>
        <w:rPr>
          <w:b/>
          <w:color w:val="000000"/>
          <w:sz w:val="26"/>
          <w:szCs w:val="26"/>
          <w:lang w:val="nl-NL"/>
        </w:rPr>
        <w:t xml:space="preserve">Total Value of Contract: </w:t>
      </w:r>
      <w:r>
        <w:rPr>
          <w:b/>
          <w:color w:val="000000"/>
          <w:sz w:val="26"/>
          <w:szCs w:val="26"/>
          <w:lang w:val="nl-NL"/>
        </w:rPr>
        <w:t xml:space="preserve">60,240.26 </w:t>
      </w:r>
      <w:r w:rsidR="00A50EC0">
        <w:rPr>
          <w:b/>
          <w:color w:val="000000"/>
          <w:sz w:val="26"/>
          <w:szCs w:val="26"/>
          <w:lang w:val="nl-NL"/>
        </w:rPr>
        <w:t>USD</w:t>
      </w:r>
    </w:p>
    <w:p w14:paraId="7EE77F4E" w14:textId="3D89F5B0" w:rsidR="0050528D" w:rsidRDefault="00E263DF">
      <w:pPr>
        <w:spacing w:before="80" w:after="80" w:line="264" w:lineRule="auto"/>
        <w:ind w:left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The price shall be understood FOB Ningbo seaport – Incoterms 20</w:t>
      </w:r>
      <w:r w:rsidR="00034FF0">
        <w:rPr>
          <w:sz w:val="26"/>
          <w:szCs w:val="26"/>
          <w:lang w:val="nl-NL"/>
        </w:rPr>
        <w:t>2</w:t>
      </w:r>
      <w:r>
        <w:rPr>
          <w:sz w:val="26"/>
          <w:szCs w:val="26"/>
          <w:lang w:val="nl-NL"/>
        </w:rPr>
        <w:t xml:space="preserve">0 and includes: seaworthy packing, insurance, transport charge and all taxes arising outside of Vietnam. </w:t>
      </w:r>
    </w:p>
    <w:p w14:paraId="120BD1AB" w14:textId="77777777" w:rsidR="0050528D" w:rsidRDefault="00E263DF">
      <w:pPr>
        <w:spacing w:before="80" w:after="80" w:line="264" w:lineRule="auto"/>
        <w:ind w:firstLine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All kinds of taxes inside of Vietnam will be borne by the Buyer.</w:t>
      </w:r>
    </w:p>
    <w:p w14:paraId="6A774A2F" w14:textId="77777777" w:rsidR="0050528D" w:rsidRDefault="00E263DF">
      <w:pPr>
        <w:spacing w:before="80" w:after="80" w:line="264" w:lineRule="auto"/>
        <w:ind w:firstLine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All kinds of taxes outside of Vietnam will be borne by the Seller.</w:t>
      </w:r>
    </w:p>
    <w:p w14:paraId="7D65EEB2" w14:textId="77777777" w:rsidR="0050528D" w:rsidRDefault="00E263DF">
      <w:pPr>
        <w:pStyle w:val="Heading3"/>
        <w:tabs>
          <w:tab w:val="left" w:pos="0"/>
        </w:tabs>
        <w:spacing w:before="240" w:after="80" w:line="264" w:lineRule="auto"/>
        <w:rPr>
          <w:bCs w:val="0"/>
          <w:color w:val="000000"/>
          <w:sz w:val="26"/>
          <w:szCs w:val="26"/>
          <w:lang w:val="nl-NL"/>
        </w:rPr>
      </w:pPr>
      <w:r>
        <w:rPr>
          <w:bCs w:val="0"/>
          <w:color w:val="000000"/>
          <w:sz w:val="26"/>
          <w:szCs w:val="26"/>
          <w:lang w:val="nl-NL"/>
        </w:rPr>
        <w:t xml:space="preserve">ARTICLE 3: PAYMENT TERMS </w:t>
      </w:r>
      <w:r>
        <w:rPr>
          <w:bCs w:val="0"/>
          <w:color w:val="000000"/>
          <w:sz w:val="26"/>
          <w:szCs w:val="26"/>
          <w:lang w:val="nl-NL"/>
        </w:rPr>
        <w:tab/>
      </w:r>
    </w:p>
    <w:p w14:paraId="4A832C02" w14:textId="77777777" w:rsidR="0050528D" w:rsidRDefault="00E263DF">
      <w:pPr>
        <w:spacing w:before="80" w:after="80" w:line="264" w:lineRule="auto"/>
        <w:ind w:left="720"/>
        <w:jc w:val="both"/>
        <w:rPr>
          <w:color w:val="000000"/>
          <w:sz w:val="26"/>
          <w:szCs w:val="26"/>
          <w:lang w:val="nl-NL"/>
        </w:rPr>
      </w:pPr>
      <w:r>
        <w:rPr>
          <w:color w:val="000000"/>
          <w:sz w:val="26"/>
          <w:szCs w:val="26"/>
          <w:lang w:val="nl-NL"/>
        </w:rPr>
        <w:t xml:space="preserve">The Buyer will be </w:t>
      </w:r>
      <w:r>
        <w:rPr>
          <w:color w:val="000000"/>
          <w:sz w:val="26"/>
          <w:szCs w:val="26"/>
        </w:rPr>
        <w:t>responded</w:t>
      </w:r>
      <w:r>
        <w:rPr>
          <w:color w:val="000000"/>
          <w:sz w:val="26"/>
          <w:szCs w:val="26"/>
          <w:lang w:val="nl-NL"/>
        </w:rPr>
        <w:t xml:space="preserve"> to make the payment and receive all Goods according to Annex in the contract. </w:t>
      </w:r>
    </w:p>
    <w:p w14:paraId="253C209F" w14:textId="268D213D" w:rsidR="0050528D" w:rsidRPr="00BD1C46" w:rsidRDefault="00E263DF" w:rsidP="00A50EC0">
      <w:pPr>
        <w:ind w:firstLine="720"/>
        <w:jc w:val="both"/>
        <w:rPr>
          <w:b/>
          <w:bCs/>
          <w:color w:val="000000"/>
          <w:sz w:val="20"/>
          <w:szCs w:val="20"/>
        </w:rPr>
      </w:pPr>
      <w:r>
        <w:rPr>
          <w:color w:val="000000"/>
          <w:sz w:val="26"/>
          <w:szCs w:val="26"/>
          <w:lang w:val="nl-NL"/>
        </w:rPr>
        <w:t>Payment 100% total Value of contract:</w:t>
      </w:r>
      <w:r>
        <w:rPr>
          <w:b/>
          <w:color w:val="000000"/>
          <w:sz w:val="26"/>
          <w:szCs w:val="26"/>
          <w:lang w:val="nl-NL"/>
        </w:rPr>
        <w:t xml:space="preserve">60,240.26 </w:t>
      </w:r>
      <w:r w:rsidR="005378FD">
        <w:rPr>
          <w:b/>
          <w:color w:val="000000"/>
          <w:sz w:val="26"/>
          <w:szCs w:val="26"/>
          <w:lang w:val="nl-NL"/>
        </w:rPr>
        <w:t>USD</w:t>
      </w:r>
      <w:r w:rsidR="008563E3">
        <w:rPr>
          <w:color w:val="000000"/>
          <w:sz w:val="26"/>
          <w:szCs w:val="26"/>
          <w:lang w:val="nl-NL"/>
        </w:rPr>
        <w:t xml:space="preserve"> </w:t>
      </w:r>
      <w:r>
        <w:rPr>
          <w:color w:val="000000"/>
          <w:sz w:val="26"/>
          <w:szCs w:val="26"/>
          <w:lang w:val="nl-NL"/>
        </w:rPr>
        <w:t xml:space="preserve">by TT after shipment with the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  <w:lang w:val="nl-NL"/>
        </w:rPr>
        <w:t>favor account of Seller:</w:t>
      </w:r>
    </w:p>
    <w:p w14:paraId="0EBC29B7" w14:textId="77777777" w:rsidR="0050528D" w:rsidRDefault="00E263DF">
      <w:pPr>
        <w:spacing w:before="240" w:after="20" w:line="264" w:lineRule="auto"/>
        <w:jc w:val="both"/>
        <w:rPr>
          <w:b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 xml:space="preserve">TAIZHOU NORTON AUTO PARTS CO.,LTD  </w:t>
      </w:r>
      <w:r>
        <w:rPr>
          <w:b/>
          <w:sz w:val="26"/>
          <w:szCs w:val="26"/>
          <w:lang w:val="nl-NL"/>
        </w:rPr>
        <w:tab/>
      </w:r>
    </w:p>
    <w:p w14:paraId="6398FC90" w14:textId="77777777" w:rsidR="0050528D" w:rsidRDefault="00E263DF">
      <w:pPr>
        <w:spacing w:before="80" w:after="80" w:line="264" w:lineRule="auto"/>
        <w:ind w:firstLine="720"/>
        <w:jc w:val="both"/>
        <w:rPr>
          <w:color w:val="000000"/>
          <w:sz w:val="26"/>
          <w:szCs w:val="26"/>
          <w:u w:val="single"/>
          <w:lang w:val="nl-NL"/>
        </w:rPr>
      </w:pPr>
      <w:r>
        <w:rPr>
          <w:color w:val="000000"/>
          <w:sz w:val="26"/>
          <w:szCs w:val="26"/>
          <w:u w:val="single"/>
          <w:lang w:val="nl-NL"/>
        </w:rPr>
        <w:t>Bank of the Seller:</w:t>
      </w:r>
    </w:p>
    <w:p w14:paraId="7F1E0B28" w14:textId="77777777" w:rsidR="0050528D" w:rsidRDefault="00E263DF">
      <w:pPr>
        <w:spacing w:before="20" w:after="20" w:line="288" w:lineRule="auto"/>
        <w:ind w:firstLine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BANK OF CHINA, SANMEN BRANCH</w:t>
      </w:r>
    </w:p>
    <w:p w14:paraId="3E9EFE7C" w14:textId="77777777" w:rsidR="0050528D" w:rsidRDefault="00E263DF">
      <w:pPr>
        <w:spacing w:before="20" w:after="20" w:line="288" w:lineRule="auto"/>
        <w:ind w:left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BANK’S ADDRESS: NO.19 SHANGYANG ROAD, SANMEN, ZHEJIANG, CHINA</w:t>
      </w:r>
    </w:p>
    <w:p w14:paraId="7495A5BF" w14:textId="77777777" w:rsidR="0050528D" w:rsidRDefault="00E263DF">
      <w:pPr>
        <w:spacing w:before="20" w:after="20" w:line="288" w:lineRule="auto"/>
        <w:ind w:firstLine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SWIFT: BKCHCNBJ92J</w:t>
      </w:r>
    </w:p>
    <w:p w14:paraId="2C049443" w14:textId="77777777" w:rsidR="0050528D" w:rsidRDefault="00E263DF">
      <w:pPr>
        <w:spacing w:before="20" w:after="20" w:line="288" w:lineRule="auto"/>
        <w:ind w:firstLine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ACCOUNT NUMBER: 387058359389</w:t>
      </w:r>
    </w:p>
    <w:p w14:paraId="46B89C31" w14:textId="77777777" w:rsidR="0050528D" w:rsidRDefault="0050528D">
      <w:pPr>
        <w:spacing w:before="20" w:after="20" w:line="288" w:lineRule="auto"/>
        <w:ind w:firstLine="720"/>
        <w:jc w:val="both"/>
        <w:rPr>
          <w:sz w:val="26"/>
          <w:szCs w:val="26"/>
          <w:lang w:val="nl-NL"/>
        </w:rPr>
      </w:pPr>
    </w:p>
    <w:p w14:paraId="334CD313" w14:textId="77777777" w:rsidR="0050528D" w:rsidRDefault="00E263DF">
      <w:pPr>
        <w:pStyle w:val="Heading7"/>
        <w:spacing w:before="120" w:after="120" w:line="240" w:lineRule="auto"/>
        <w:rPr>
          <w:color w:val="0000FF"/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ARTICLE 4: DELIVERY TIME</w:t>
      </w:r>
    </w:p>
    <w:p w14:paraId="254A607D" w14:textId="53906B0C" w:rsidR="0050528D" w:rsidRDefault="00E263DF">
      <w:pPr>
        <w:tabs>
          <w:tab w:val="left" w:pos="8010"/>
        </w:tabs>
        <w:spacing w:before="120" w:after="120"/>
        <w:ind w:left="72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Within </w:t>
      </w:r>
      <w:r>
        <w:rPr>
          <w:bCs/>
          <w:sz w:val="26"/>
          <w:szCs w:val="26"/>
          <w:lang w:val="nl-NL"/>
        </w:rPr>
        <w:t xml:space="preserve">120</w:t>
      </w:r>
      <w:r>
        <w:rPr>
          <w:bCs/>
          <w:sz w:val="26"/>
          <w:szCs w:val="26"/>
          <w:lang w:val="nl-NL"/>
        </w:rPr>
        <w:t xml:space="preserve"> days from the signed contract date.</w:t>
      </w:r>
    </w:p>
    <w:p w14:paraId="3164540F" w14:textId="77777777" w:rsidR="0050528D" w:rsidRDefault="00E263DF">
      <w:pPr>
        <w:pStyle w:val="BodyTextIndent3"/>
        <w:spacing w:before="120" w:after="120"/>
        <w:ind w:left="0"/>
        <w:jc w:val="both"/>
        <w:rPr>
          <w:color w:val="000000"/>
          <w:sz w:val="26"/>
          <w:szCs w:val="26"/>
          <w:lang w:val="nl-NL"/>
        </w:rPr>
      </w:pPr>
      <w:r>
        <w:rPr>
          <w:color w:val="000000"/>
          <w:sz w:val="26"/>
          <w:szCs w:val="26"/>
          <w:lang w:val="nl-NL"/>
        </w:rPr>
        <w:t xml:space="preserve"> </w:t>
      </w:r>
    </w:p>
    <w:p w14:paraId="70F98336" w14:textId="77777777" w:rsidR="0050528D" w:rsidRDefault="00E263DF">
      <w:pPr>
        <w:pStyle w:val="Heading3"/>
        <w:spacing w:after="80" w:line="264" w:lineRule="auto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ARTICLE </w:t>
      </w:r>
      <w:r>
        <w:rPr>
          <w:sz w:val="26"/>
          <w:szCs w:val="26"/>
        </w:rPr>
        <w:t>5</w:t>
      </w:r>
      <w:r>
        <w:rPr>
          <w:sz w:val="26"/>
          <w:szCs w:val="26"/>
          <w:lang w:val="nl-NL"/>
        </w:rPr>
        <w:t>: INSPECTION AND CLAIMS</w:t>
      </w:r>
    </w:p>
    <w:p w14:paraId="2F2B9E90" w14:textId="77777777" w:rsidR="0050528D" w:rsidRDefault="00E263DF">
      <w:pPr>
        <w:spacing w:before="80" w:after="80" w:line="264" w:lineRule="auto"/>
        <w:ind w:left="720" w:hanging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  <w:t>The Seller/Manufacturer, before loading, will make a precise and comprehensive inspection of the goods according to the packing list and the Annex of this contract.</w:t>
      </w:r>
    </w:p>
    <w:p w14:paraId="376EBC2D" w14:textId="77777777" w:rsidR="0050528D" w:rsidRDefault="00E263DF">
      <w:pPr>
        <w:pStyle w:val="Heading4"/>
        <w:spacing w:before="120" w:after="120"/>
        <w:rPr>
          <w:rFonts w:ascii="Times New Roman" w:hAnsi="Times New Roman"/>
          <w:lang w:val="nl-NL"/>
        </w:rPr>
      </w:pPr>
      <w:r>
        <w:rPr>
          <w:rFonts w:ascii="Times New Roman" w:hAnsi="Times New Roman"/>
          <w:b/>
          <w:lang w:val="nl-NL"/>
        </w:rPr>
        <w:lastRenderedPageBreak/>
        <w:t xml:space="preserve">ARTICLE </w:t>
      </w:r>
      <w:r>
        <w:rPr>
          <w:rFonts w:ascii="Times New Roman" w:hAnsi="Times New Roman"/>
          <w:b/>
        </w:rPr>
        <w:t>6</w:t>
      </w:r>
      <w:r>
        <w:rPr>
          <w:rFonts w:ascii="Times New Roman" w:hAnsi="Times New Roman"/>
          <w:lang w:val="nl-NL"/>
        </w:rPr>
        <w:t xml:space="preserve">: </w:t>
      </w:r>
      <w:r>
        <w:rPr>
          <w:rFonts w:ascii="Times New Roman" w:hAnsi="Times New Roman"/>
          <w:b/>
          <w:lang w:val="nl-NL"/>
        </w:rPr>
        <w:t>LIMITATION OF LIABILITY</w:t>
      </w:r>
    </w:p>
    <w:p w14:paraId="2E35D73A" w14:textId="77777777" w:rsidR="0050528D" w:rsidRDefault="00E263DF">
      <w:pPr>
        <w:spacing w:before="120" w:after="120"/>
        <w:ind w:left="720" w:hanging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  <w:t>The Seller shall be liable for damage which has not arisen</w:t>
      </w:r>
      <w:r>
        <w:rPr>
          <w:color w:val="0000FF"/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>to the delivery item itself irrespective of the legal basis, and subject to exclusion of further claims, only in the case of:</w:t>
      </w:r>
    </w:p>
    <w:p w14:paraId="628E8D7B" w14:textId="77777777" w:rsidR="0050528D" w:rsidRDefault="00E263DF">
      <w:pPr>
        <w:numPr>
          <w:ilvl w:val="0"/>
          <w:numId w:val="1"/>
        </w:numPr>
        <w:tabs>
          <w:tab w:val="clear" w:pos="360"/>
          <w:tab w:val="left" w:pos="990"/>
        </w:tabs>
        <w:spacing w:before="120" w:after="120"/>
        <w:ind w:left="990" w:hanging="27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Intent or</w:t>
      </w:r>
    </w:p>
    <w:p w14:paraId="11D6977B" w14:textId="77777777" w:rsidR="0050528D" w:rsidRDefault="00E263DF">
      <w:pPr>
        <w:numPr>
          <w:ilvl w:val="0"/>
          <w:numId w:val="1"/>
        </w:numPr>
        <w:tabs>
          <w:tab w:val="clear" w:pos="360"/>
          <w:tab w:val="left" w:pos="990"/>
        </w:tabs>
        <w:spacing w:before="120" w:after="120"/>
        <w:ind w:left="990" w:hanging="27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Gross carelessness on the part of the Seller’s upper managerial staff, or</w:t>
      </w:r>
    </w:p>
    <w:p w14:paraId="707DFD75" w14:textId="77777777" w:rsidR="0050528D" w:rsidRDefault="00E263DF">
      <w:pPr>
        <w:numPr>
          <w:ilvl w:val="0"/>
          <w:numId w:val="1"/>
        </w:numPr>
        <w:tabs>
          <w:tab w:val="clear" w:pos="360"/>
          <w:tab w:val="left" w:pos="990"/>
        </w:tabs>
        <w:spacing w:before="120" w:after="120"/>
        <w:ind w:left="990" w:hanging="27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Negligent injury to life, limb, health, or</w:t>
      </w:r>
    </w:p>
    <w:p w14:paraId="2C715F0D" w14:textId="77777777" w:rsidR="0050528D" w:rsidRDefault="00E263DF">
      <w:pPr>
        <w:numPr>
          <w:ilvl w:val="0"/>
          <w:numId w:val="1"/>
        </w:numPr>
        <w:tabs>
          <w:tab w:val="clear" w:pos="360"/>
          <w:tab w:val="left" w:pos="990"/>
        </w:tabs>
        <w:spacing w:before="120" w:after="120"/>
        <w:ind w:left="990" w:hanging="27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Defects which we deviously failed to mention or the absence of which we have </w:t>
      </w:r>
      <w:r>
        <w:rPr>
          <w:sz w:val="26"/>
          <w:szCs w:val="26"/>
        </w:rPr>
        <w:t>guaranteed</w:t>
      </w:r>
      <w:r>
        <w:rPr>
          <w:sz w:val="26"/>
          <w:szCs w:val="26"/>
          <w:lang w:val="nl-NL"/>
        </w:rPr>
        <w:t>.</w:t>
      </w:r>
    </w:p>
    <w:p w14:paraId="14583EC8" w14:textId="77777777" w:rsidR="0050528D" w:rsidRDefault="00E263DF">
      <w:pPr>
        <w:pStyle w:val="Heading2"/>
        <w:spacing w:before="120" w:after="120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ARTICLE </w:t>
      </w:r>
      <w:r>
        <w:rPr>
          <w:sz w:val="26"/>
          <w:szCs w:val="26"/>
        </w:rPr>
        <w:t>7</w:t>
      </w:r>
      <w:r>
        <w:rPr>
          <w:sz w:val="26"/>
          <w:szCs w:val="26"/>
          <w:lang w:val="nl-NL"/>
        </w:rPr>
        <w:t>: GERNERAL TERMS AND CONDITIONS</w:t>
      </w:r>
    </w:p>
    <w:p w14:paraId="186D35F5" w14:textId="43487BCB" w:rsidR="0050528D" w:rsidRDefault="00593AF8">
      <w:pPr>
        <w:spacing w:before="120" w:after="120"/>
        <w:ind w:left="720" w:hanging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7.1</w:t>
      </w:r>
      <w:r>
        <w:rPr>
          <w:sz w:val="26"/>
          <w:szCs w:val="26"/>
          <w:lang w:val="nl-NL"/>
        </w:rPr>
        <w:tab/>
        <w:t>All two parties shall respect all the terms and conditions indicated in this contract.</w:t>
      </w:r>
    </w:p>
    <w:p w14:paraId="30BBAD6E" w14:textId="213BECE4" w:rsidR="0050528D" w:rsidRDefault="00593AF8">
      <w:pPr>
        <w:spacing w:before="120" w:after="120"/>
        <w:ind w:left="720" w:hanging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7.2 </w:t>
      </w:r>
      <w:r>
        <w:rPr>
          <w:sz w:val="26"/>
          <w:szCs w:val="26"/>
          <w:lang w:val="nl-NL"/>
        </w:rPr>
        <w:tab/>
        <w:t>Components of the contract:</w:t>
      </w:r>
    </w:p>
    <w:p w14:paraId="2AF91BFF" w14:textId="77777777" w:rsidR="0050528D" w:rsidRDefault="00E263DF">
      <w:pPr>
        <w:spacing w:before="120" w:after="120"/>
        <w:ind w:left="720" w:hanging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  <w:t>Component of the contract and legal order of priority are as follows:</w:t>
      </w:r>
    </w:p>
    <w:p w14:paraId="31B3C09B" w14:textId="77777777" w:rsidR="0050528D" w:rsidRDefault="00E263DF">
      <w:pPr>
        <w:spacing w:before="120" w:after="120"/>
        <w:ind w:left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This written Contract (together with the list of goods and the other Annex). </w:t>
      </w:r>
    </w:p>
    <w:p w14:paraId="57F0D246" w14:textId="77777777" w:rsidR="0050528D" w:rsidRDefault="0050528D">
      <w:pPr>
        <w:spacing w:before="120" w:after="120"/>
        <w:ind w:left="720"/>
        <w:jc w:val="both"/>
        <w:rPr>
          <w:sz w:val="26"/>
          <w:szCs w:val="26"/>
          <w:lang w:val="nl-NL"/>
        </w:rPr>
      </w:pPr>
    </w:p>
    <w:p w14:paraId="4CBFAAB6" w14:textId="3889F8EC" w:rsidR="0050528D" w:rsidRDefault="00E263DF">
      <w:pPr>
        <w:tabs>
          <w:tab w:val="left" w:pos="900"/>
          <w:tab w:val="left" w:pos="6660"/>
        </w:tabs>
        <w:spacing w:before="80" w:after="80" w:line="264" w:lineRule="auto"/>
        <w:jc w:val="both"/>
        <w:rPr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 xml:space="preserve">  </w:t>
      </w:r>
      <w:r>
        <w:rPr>
          <w:b/>
          <w:sz w:val="26"/>
          <w:szCs w:val="26"/>
          <w:lang w:val="nl-NL"/>
        </w:rPr>
        <w:tab/>
        <w:t xml:space="preserve">  FOR THE </w:t>
      </w:r>
      <w:r w:rsidR="00255162">
        <w:rPr>
          <w:b/>
          <w:sz w:val="26"/>
          <w:szCs w:val="26"/>
          <w:lang w:val="nl-NL"/>
        </w:rPr>
        <w:t>SELLER</w:t>
      </w:r>
      <w:r>
        <w:rPr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 xml:space="preserve">FOR THE </w:t>
      </w:r>
      <w:r w:rsidR="00255162">
        <w:rPr>
          <w:b/>
          <w:sz w:val="26"/>
          <w:szCs w:val="26"/>
          <w:lang w:val="nl-NL"/>
        </w:rPr>
        <w:t>BUYER</w:t>
      </w:r>
      <w:r>
        <w:rPr>
          <w:b/>
          <w:sz w:val="26"/>
          <w:szCs w:val="26"/>
          <w:lang w:val="nl-NL"/>
        </w:rPr>
        <w:t xml:space="preserve"> </w:t>
      </w:r>
    </w:p>
    <w:p w14:paraId="7004D571" w14:textId="126CDCAF" w:rsidR="0050528D" w:rsidRDefault="0050528D">
      <w:pPr>
        <w:tabs>
          <w:tab w:val="left" w:pos="3686"/>
        </w:tabs>
        <w:spacing w:before="80" w:after="80" w:line="264" w:lineRule="auto"/>
        <w:jc w:val="both"/>
        <w:rPr>
          <w:sz w:val="26"/>
          <w:szCs w:val="26"/>
          <w:lang w:val="nl-NL"/>
        </w:rPr>
      </w:pPr>
    </w:p>
    <w:p w14:paraId="047D3B47" w14:textId="1E88D216" w:rsidR="0050528D" w:rsidRDefault="0050528D">
      <w:pPr>
        <w:tabs>
          <w:tab w:val="left" w:pos="3686"/>
        </w:tabs>
        <w:spacing w:before="80" w:after="80" w:line="264" w:lineRule="auto"/>
        <w:jc w:val="both"/>
        <w:rPr>
          <w:sz w:val="26"/>
          <w:szCs w:val="26"/>
          <w:lang w:val="nl-NL"/>
        </w:rPr>
      </w:pPr>
    </w:p>
    <w:p w14:paraId="5357C392" w14:textId="398EFBB0" w:rsidR="0050528D" w:rsidRDefault="0050528D">
      <w:pPr>
        <w:tabs>
          <w:tab w:val="left" w:pos="3686"/>
        </w:tabs>
        <w:spacing w:before="80" w:after="80" w:line="264" w:lineRule="auto"/>
        <w:jc w:val="both"/>
        <w:rPr>
          <w:sz w:val="26"/>
          <w:szCs w:val="26"/>
          <w:lang w:val="nl-NL"/>
        </w:rPr>
      </w:pPr>
    </w:p>
    <w:p w14:paraId="68F69B64" w14:textId="77777777" w:rsidR="0050528D" w:rsidRDefault="00E263DF">
      <w:pPr>
        <w:tabs>
          <w:tab w:val="left" w:pos="1095"/>
        </w:tabs>
        <w:spacing w:before="80" w:after="80" w:line="264" w:lineRule="auto"/>
        <w:jc w:val="both"/>
        <w:rPr>
          <w:b/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</w:r>
    </w:p>
    <w:p w14:paraId="57B445FC" w14:textId="77777777" w:rsidR="0050528D" w:rsidRDefault="0050528D">
      <w:pPr>
        <w:tabs>
          <w:tab w:val="left" w:pos="3686"/>
        </w:tabs>
        <w:spacing w:before="80" w:after="80" w:line="264" w:lineRule="auto"/>
        <w:jc w:val="both"/>
        <w:rPr>
          <w:sz w:val="26"/>
          <w:szCs w:val="26"/>
          <w:lang w:val="nl-NL"/>
        </w:rPr>
      </w:pPr>
    </w:p>
    <w:p w14:paraId="39EDBBA6" w14:textId="77777777" w:rsidR="0050528D" w:rsidRDefault="0050528D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7182339B" w14:textId="77777777" w:rsidR="00CF6A43" w:rsidRDefault="00CF6A43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2478C852" w14:textId="77777777" w:rsidR="00CF6A43" w:rsidRDefault="00CF6A43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3224319F" w14:textId="77777777" w:rsidR="00CF6A43" w:rsidRDefault="00CF6A43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0E745ADB" w14:textId="77777777" w:rsidR="00CF6A43" w:rsidRDefault="00CF6A43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20421B8B" w14:textId="77777777" w:rsidR="00CF6A43" w:rsidRDefault="00CF6A43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36D604EA" w14:textId="77777777" w:rsidR="00CF6A43" w:rsidRDefault="00CF6A43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2317DEF7" w14:textId="77777777" w:rsidR="00CF6A43" w:rsidRPr="00CF6A43" w:rsidRDefault="00CF6A43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50EF3252" w14:textId="77777777" w:rsidR="0052502A" w:rsidRDefault="0052502A">
      <w:pPr>
        <w:tabs>
          <w:tab w:val="left" w:pos="3686"/>
        </w:tabs>
        <w:spacing w:after="360" w:line="264" w:lineRule="auto"/>
        <w:jc w:val="center"/>
        <w:rPr>
          <w:b/>
          <w:sz w:val="28"/>
          <w:szCs w:val="28"/>
          <w:lang w:val="nl-NL"/>
        </w:rPr>
      </w:pPr>
    </w:p>
    <w:p w14:paraId="7044A6BE" w14:textId="3FD10665" w:rsidR="0050528D" w:rsidRDefault="00E263DF">
      <w:pPr>
        <w:tabs>
          <w:tab w:val="left" w:pos="3686"/>
        </w:tabs>
        <w:spacing w:after="360" w:line="264" w:lineRule="auto"/>
        <w:jc w:val="center"/>
        <w:rPr>
          <w:b/>
          <w:sz w:val="26"/>
          <w:szCs w:val="26"/>
          <w:lang w:val="nl-NL"/>
        </w:rPr>
      </w:pPr>
      <w:r>
        <w:rPr>
          <w:b/>
          <w:sz w:val="28"/>
          <w:szCs w:val="28"/>
          <w:lang w:val="nl-NL"/>
        </w:rPr>
        <w:lastRenderedPageBreak/>
        <w:t>Annex</w:t>
      </w:r>
    </w:p>
    <w:tbl>
      <w:tblPr>
        <w:tblW w:w="1097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96"/>
        <w:gridCol w:w="3616"/>
        <w:gridCol w:w="598"/>
        <w:gridCol w:w="961"/>
        <w:gridCol w:w="1079"/>
        <w:gridCol w:w="906"/>
        <w:gridCol w:w="643"/>
        <w:gridCol w:w="1056"/>
        <w:gridCol w:w="1576"/>
        <w:gridCol w:w="41"/>
      </w:tblGrid>
      <w:tr>
        <w:trPr>
          <w:gridAfter w:val="1"/>
          <w:wAfter w:w="41" w:type="dxa"/>
          <w:trHeight w:val="66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3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w="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SIZE (CM)</w:t>
            </w:r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QUANTITY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PCS/CTN</w:t>
            </w:r>
          </w:p>
        </w:tc>
        <w:tc>
          <w:tcPr>
            <w:tcW w:w="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CTNS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UNIT PRICE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</w:tbl>
    <w:p w14:paraId="38473B0D" w14:textId="77777777" w:rsidR="008563E3" w:rsidRPr="008563E3" w:rsidRDefault="008563E3" w:rsidP="008563E3">
      <w:pPr>
        <w:rPr>
          <w:sz w:val="26"/>
          <w:szCs w:val="26"/>
          <w:lang w:val="nl-NL"/>
        </w:rPr>
      </w:pPr>
    </w:p>
    <w:sectPr w:rsidR="008563E3" w:rsidRPr="008563E3">
      <w:headerReference w:type="default" r:id="rId8"/>
      <w:footerReference w:type="default" r:id="rId9"/>
      <w:pgSz w:w="11907" w:h="16840"/>
      <w:pgMar w:top="1355" w:right="1008" w:bottom="864" w:left="1008" w:header="634" w:footer="39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FE801" w14:textId="77777777" w:rsidR="00EA7026" w:rsidRDefault="00EA7026">
      <w:r>
        <w:separator/>
      </w:r>
    </w:p>
  </w:endnote>
  <w:endnote w:type="continuationSeparator" w:id="0">
    <w:p w14:paraId="3A4BC599" w14:textId="77777777" w:rsidR="00EA7026" w:rsidRDefault="00EA7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OGJDNN+Baumulle">
    <w:altName w:val="Arial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74472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2786B" w14:textId="4115A0A6" w:rsidR="009F744F" w:rsidRDefault="009F74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 \* MERGEFORMAT </w:instrText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42E6A41" w14:textId="77777777" w:rsidR="0050528D" w:rsidRDefault="0050528D">
    <w:pPr>
      <w:pStyle w:val="Footer"/>
      <w:tabs>
        <w:tab w:val="left" w:pos="4695"/>
        <w:tab w:val="center" w:pos="4945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DAB7F" w14:textId="77777777" w:rsidR="00EA7026" w:rsidRDefault="00EA7026">
      <w:r>
        <w:separator/>
      </w:r>
    </w:p>
  </w:footnote>
  <w:footnote w:type="continuationSeparator" w:id="0">
    <w:p w14:paraId="6964B97D" w14:textId="77777777" w:rsidR="00EA7026" w:rsidRDefault="00EA7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ADE8B" w14:textId="3D8E1800" w:rsidR="009F744F" w:rsidRPr="00034FF0" w:rsidRDefault="00E263DF">
    <w:pPr>
      <w:pStyle w:val="Header"/>
      <w:tabs>
        <w:tab w:val="clear" w:pos="8306"/>
      </w:tabs>
      <w:rPr>
        <w:sz w:val="24"/>
        <w:szCs w:val="24"/>
        <w:lang w:val="nl-NL"/>
      </w:rPr>
    </w:pPr>
    <w:r w:rsidRPr="00034FF0">
      <w:rPr>
        <w:sz w:val="24"/>
        <w:szCs w:val="24"/>
        <w:lang w:val="en-GB"/>
      </w:rPr>
      <w:t xml:space="preserve">Sales Contract </w:t>
    </w:r>
    <w:r>
      <w:rPr>
        <w:sz w:val="24"/>
        <w:szCs w:val="24"/>
        <w:lang w:val="nl-NL"/>
      </w:rPr>
      <w:t xml:space="preserve">N260403K12</w:t>
    </w:r>
  </w:p>
  <w:p w14:paraId="08733B68" w14:textId="77777777" w:rsidR="0050528D" w:rsidRDefault="0050528D">
    <w:pPr>
      <w:pStyle w:val="Header"/>
      <w:tabs>
        <w:tab w:val="clear" w:pos="8306"/>
      </w:tabs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27D03"/>
    <w:multiLevelType w:val="singleLevel"/>
    <w:tmpl w:val="47827D03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48445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B1A"/>
    <w:rsid w:val="000071FB"/>
    <w:rsid w:val="00007A76"/>
    <w:rsid w:val="00010829"/>
    <w:rsid w:val="00010EA2"/>
    <w:rsid w:val="00011799"/>
    <w:rsid w:val="00013EB7"/>
    <w:rsid w:val="00015BCA"/>
    <w:rsid w:val="00020883"/>
    <w:rsid w:val="00021317"/>
    <w:rsid w:val="00022446"/>
    <w:rsid w:val="00022DB4"/>
    <w:rsid w:val="000235F3"/>
    <w:rsid w:val="000241C4"/>
    <w:rsid w:val="00024FC6"/>
    <w:rsid w:val="00025418"/>
    <w:rsid w:val="0002625A"/>
    <w:rsid w:val="0002774B"/>
    <w:rsid w:val="00031372"/>
    <w:rsid w:val="00032A25"/>
    <w:rsid w:val="00032E6F"/>
    <w:rsid w:val="00032E74"/>
    <w:rsid w:val="00033D08"/>
    <w:rsid w:val="00034FF0"/>
    <w:rsid w:val="00035EDE"/>
    <w:rsid w:val="00036030"/>
    <w:rsid w:val="00041C57"/>
    <w:rsid w:val="00043036"/>
    <w:rsid w:val="00043C63"/>
    <w:rsid w:val="000453DB"/>
    <w:rsid w:val="00047BFE"/>
    <w:rsid w:val="00054118"/>
    <w:rsid w:val="00056733"/>
    <w:rsid w:val="00057BC6"/>
    <w:rsid w:val="00060400"/>
    <w:rsid w:val="00061683"/>
    <w:rsid w:val="0006433D"/>
    <w:rsid w:val="00064E46"/>
    <w:rsid w:val="000676DE"/>
    <w:rsid w:val="000677AD"/>
    <w:rsid w:val="0007056C"/>
    <w:rsid w:val="000715CB"/>
    <w:rsid w:val="00073136"/>
    <w:rsid w:val="000760F2"/>
    <w:rsid w:val="000775A7"/>
    <w:rsid w:val="000810B0"/>
    <w:rsid w:val="000839B0"/>
    <w:rsid w:val="00083B06"/>
    <w:rsid w:val="000858BE"/>
    <w:rsid w:val="00086374"/>
    <w:rsid w:val="00086E3E"/>
    <w:rsid w:val="00086FAB"/>
    <w:rsid w:val="000920A9"/>
    <w:rsid w:val="000952CB"/>
    <w:rsid w:val="00095B21"/>
    <w:rsid w:val="00095B66"/>
    <w:rsid w:val="00097A70"/>
    <w:rsid w:val="000A1F93"/>
    <w:rsid w:val="000A62F1"/>
    <w:rsid w:val="000A64F6"/>
    <w:rsid w:val="000A6ED3"/>
    <w:rsid w:val="000B2320"/>
    <w:rsid w:val="000C26B2"/>
    <w:rsid w:val="000C2B40"/>
    <w:rsid w:val="000C4F04"/>
    <w:rsid w:val="000C57CB"/>
    <w:rsid w:val="000C6F73"/>
    <w:rsid w:val="000D0BE8"/>
    <w:rsid w:val="000D27C1"/>
    <w:rsid w:val="000D29BB"/>
    <w:rsid w:val="000D40A3"/>
    <w:rsid w:val="000D4C22"/>
    <w:rsid w:val="000D4F7D"/>
    <w:rsid w:val="000D78AE"/>
    <w:rsid w:val="000E0A3F"/>
    <w:rsid w:val="000E20D6"/>
    <w:rsid w:val="000E26C8"/>
    <w:rsid w:val="000E3422"/>
    <w:rsid w:val="000F0F6E"/>
    <w:rsid w:val="000F1241"/>
    <w:rsid w:val="000F3066"/>
    <w:rsid w:val="00100197"/>
    <w:rsid w:val="00100672"/>
    <w:rsid w:val="0010333B"/>
    <w:rsid w:val="00103449"/>
    <w:rsid w:val="00103624"/>
    <w:rsid w:val="00104FFB"/>
    <w:rsid w:val="00106EBF"/>
    <w:rsid w:val="0011080C"/>
    <w:rsid w:val="001121BC"/>
    <w:rsid w:val="001149C5"/>
    <w:rsid w:val="001152CA"/>
    <w:rsid w:val="00115A87"/>
    <w:rsid w:val="00115E29"/>
    <w:rsid w:val="00115FA2"/>
    <w:rsid w:val="00116975"/>
    <w:rsid w:val="001215A0"/>
    <w:rsid w:val="00125D58"/>
    <w:rsid w:val="00126335"/>
    <w:rsid w:val="00126500"/>
    <w:rsid w:val="00126953"/>
    <w:rsid w:val="00127617"/>
    <w:rsid w:val="00130BA7"/>
    <w:rsid w:val="00131345"/>
    <w:rsid w:val="001337F7"/>
    <w:rsid w:val="001348CE"/>
    <w:rsid w:val="00135EB3"/>
    <w:rsid w:val="00136761"/>
    <w:rsid w:val="001377F8"/>
    <w:rsid w:val="00140075"/>
    <w:rsid w:val="001501AF"/>
    <w:rsid w:val="001503DD"/>
    <w:rsid w:val="0015318C"/>
    <w:rsid w:val="001546BA"/>
    <w:rsid w:val="001568DA"/>
    <w:rsid w:val="00161571"/>
    <w:rsid w:val="00167B82"/>
    <w:rsid w:val="00170F6D"/>
    <w:rsid w:val="001712FE"/>
    <w:rsid w:val="00171428"/>
    <w:rsid w:val="001718D7"/>
    <w:rsid w:val="001729A7"/>
    <w:rsid w:val="00172B24"/>
    <w:rsid w:val="001730BF"/>
    <w:rsid w:val="0017421F"/>
    <w:rsid w:val="00175295"/>
    <w:rsid w:val="001756FE"/>
    <w:rsid w:val="00182DEB"/>
    <w:rsid w:val="00186203"/>
    <w:rsid w:val="00190D26"/>
    <w:rsid w:val="001910E3"/>
    <w:rsid w:val="00192ACD"/>
    <w:rsid w:val="001943A7"/>
    <w:rsid w:val="00196375"/>
    <w:rsid w:val="00196941"/>
    <w:rsid w:val="001A15FB"/>
    <w:rsid w:val="001A26B9"/>
    <w:rsid w:val="001A399A"/>
    <w:rsid w:val="001A5210"/>
    <w:rsid w:val="001A6064"/>
    <w:rsid w:val="001A6144"/>
    <w:rsid w:val="001A67B3"/>
    <w:rsid w:val="001B1106"/>
    <w:rsid w:val="001B36E1"/>
    <w:rsid w:val="001B3FB1"/>
    <w:rsid w:val="001B464C"/>
    <w:rsid w:val="001B710E"/>
    <w:rsid w:val="001B7691"/>
    <w:rsid w:val="001C1304"/>
    <w:rsid w:val="001C25F5"/>
    <w:rsid w:val="001C2E77"/>
    <w:rsid w:val="001C341D"/>
    <w:rsid w:val="001C341F"/>
    <w:rsid w:val="001C428A"/>
    <w:rsid w:val="001C61AA"/>
    <w:rsid w:val="001C65D6"/>
    <w:rsid w:val="001C6896"/>
    <w:rsid w:val="001C725A"/>
    <w:rsid w:val="001D183B"/>
    <w:rsid w:val="001D1D9A"/>
    <w:rsid w:val="001D2664"/>
    <w:rsid w:val="001D296F"/>
    <w:rsid w:val="001D3EBF"/>
    <w:rsid w:val="001D431A"/>
    <w:rsid w:val="001D5586"/>
    <w:rsid w:val="001E02A5"/>
    <w:rsid w:val="001E080B"/>
    <w:rsid w:val="001E5C3D"/>
    <w:rsid w:val="001E7293"/>
    <w:rsid w:val="001E761A"/>
    <w:rsid w:val="001F4D6B"/>
    <w:rsid w:val="001F5D70"/>
    <w:rsid w:val="001F688E"/>
    <w:rsid w:val="00202C9D"/>
    <w:rsid w:val="00203381"/>
    <w:rsid w:val="0020466B"/>
    <w:rsid w:val="0020487E"/>
    <w:rsid w:val="0020776F"/>
    <w:rsid w:val="00210A5A"/>
    <w:rsid w:val="0021499D"/>
    <w:rsid w:val="00215C03"/>
    <w:rsid w:val="00216490"/>
    <w:rsid w:val="00220470"/>
    <w:rsid w:val="002204B1"/>
    <w:rsid w:val="00222A4D"/>
    <w:rsid w:val="00225936"/>
    <w:rsid w:val="002311DB"/>
    <w:rsid w:val="002315C0"/>
    <w:rsid w:val="00232A7E"/>
    <w:rsid w:val="00235C2A"/>
    <w:rsid w:val="002420CB"/>
    <w:rsid w:val="002423B5"/>
    <w:rsid w:val="00242A44"/>
    <w:rsid w:val="002430C9"/>
    <w:rsid w:val="002444F5"/>
    <w:rsid w:val="00246BAA"/>
    <w:rsid w:val="00247670"/>
    <w:rsid w:val="002476F8"/>
    <w:rsid w:val="00247E2B"/>
    <w:rsid w:val="00253B70"/>
    <w:rsid w:val="00255162"/>
    <w:rsid w:val="002622EE"/>
    <w:rsid w:val="0026238C"/>
    <w:rsid w:val="002649D3"/>
    <w:rsid w:val="002664D6"/>
    <w:rsid w:val="002673E0"/>
    <w:rsid w:val="00267E2A"/>
    <w:rsid w:val="00275415"/>
    <w:rsid w:val="00275421"/>
    <w:rsid w:val="00276B54"/>
    <w:rsid w:val="00280C5F"/>
    <w:rsid w:val="00283022"/>
    <w:rsid w:val="00283EAB"/>
    <w:rsid w:val="002846A4"/>
    <w:rsid w:val="0028559B"/>
    <w:rsid w:val="0028571E"/>
    <w:rsid w:val="002863A2"/>
    <w:rsid w:val="0029102C"/>
    <w:rsid w:val="00291E5C"/>
    <w:rsid w:val="00295230"/>
    <w:rsid w:val="002A0D30"/>
    <w:rsid w:val="002A4E69"/>
    <w:rsid w:val="002A6AEC"/>
    <w:rsid w:val="002A7353"/>
    <w:rsid w:val="002A7ED8"/>
    <w:rsid w:val="002B0FE4"/>
    <w:rsid w:val="002B13DE"/>
    <w:rsid w:val="002C110C"/>
    <w:rsid w:val="002C207B"/>
    <w:rsid w:val="002C2C4F"/>
    <w:rsid w:val="002C360B"/>
    <w:rsid w:val="002C3B87"/>
    <w:rsid w:val="002C5EC5"/>
    <w:rsid w:val="002C64F4"/>
    <w:rsid w:val="002C7429"/>
    <w:rsid w:val="002C750B"/>
    <w:rsid w:val="002D00D0"/>
    <w:rsid w:val="002D10E0"/>
    <w:rsid w:val="002D19AA"/>
    <w:rsid w:val="002D29CB"/>
    <w:rsid w:val="002E0466"/>
    <w:rsid w:val="002E12D7"/>
    <w:rsid w:val="002E1C30"/>
    <w:rsid w:val="002E23B4"/>
    <w:rsid w:val="002E3BCB"/>
    <w:rsid w:val="002E4E83"/>
    <w:rsid w:val="002F018A"/>
    <w:rsid w:val="002F0B53"/>
    <w:rsid w:val="002F2598"/>
    <w:rsid w:val="002F4564"/>
    <w:rsid w:val="002F79C3"/>
    <w:rsid w:val="002F7F08"/>
    <w:rsid w:val="00300873"/>
    <w:rsid w:val="00300E42"/>
    <w:rsid w:val="00313235"/>
    <w:rsid w:val="00313FBE"/>
    <w:rsid w:val="0031662B"/>
    <w:rsid w:val="00317383"/>
    <w:rsid w:val="00321160"/>
    <w:rsid w:val="00323F72"/>
    <w:rsid w:val="00325AFC"/>
    <w:rsid w:val="00331EE3"/>
    <w:rsid w:val="00331F85"/>
    <w:rsid w:val="00332EBF"/>
    <w:rsid w:val="00337181"/>
    <w:rsid w:val="00337EA5"/>
    <w:rsid w:val="00341111"/>
    <w:rsid w:val="003433C3"/>
    <w:rsid w:val="0034520C"/>
    <w:rsid w:val="00346723"/>
    <w:rsid w:val="00351232"/>
    <w:rsid w:val="00352627"/>
    <w:rsid w:val="00352C8B"/>
    <w:rsid w:val="0036083B"/>
    <w:rsid w:val="003633C5"/>
    <w:rsid w:val="00363729"/>
    <w:rsid w:val="00363EF8"/>
    <w:rsid w:val="00366DC4"/>
    <w:rsid w:val="00370DA7"/>
    <w:rsid w:val="00372D6B"/>
    <w:rsid w:val="0037519E"/>
    <w:rsid w:val="00381824"/>
    <w:rsid w:val="0038509D"/>
    <w:rsid w:val="00385E37"/>
    <w:rsid w:val="00387FD2"/>
    <w:rsid w:val="003903C5"/>
    <w:rsid w:val="00392BAB"/>
    <w:rsid w:val="00393F96"/>
    <w:rsid w:val="0039529C"/>
    <w:rsid w:val="00395896"/>
    <w:rsid w:val="00395ED3"/>
    <w:rsid w:val="003961B7"/>
    <w:rsid w:val="00396354"/>
    <w:rsid w:val="0039638A"/>
    <w:rsid w:val="003A12AA"/>
    <w:rsid w:val="003A1B22"/>
    <w:rsid w:val="003A3C96"/>
    <w:rsid w:val="003A3E64"/>
    <w:rsid w:val="003B0B7C"/>
    <w:rsid w:val="003B10DD"/>
    <w:rsid w:val="003B5498"/>
    <w:rsid w:val="003B666A"/>
    <w:rsid w:val="003B7A27"/>
    <w:rsid w:val="003B7E1D"/>
    <w:rsid w:val="003C0572"/>
    <w:rsid w:val="003C248D"/>
    <w:rsid w:val="003C3E7F"/>
    <w:rsid w:val="003C48ED"/>
    <w:rsid w:val="003C490B"/>
    <w:rsid w:val="003C5BBC"/>
    <w:rsid w:val="003C78E7"/>
    <w:rsid w:val="003D3A38"/>
    <w:rsid w:val="003D4083"/>
    <w:rsid w:val="003D4ADC"/>
    <w:rsid w:val="003D51B1"/>
    <w:rsid w:val="003D58A6"/>
    <w:rsid w:val="003D58B3"/>
    <w:rsid w:val="003D656F"/>
    <w:rsid w:val="003E0FAE"/>
    <w:rsid w:val="003E1201"/>
    <w:rsid w:val="003E2067"/>
    <w:rsid w:val="003E4AD0"/>
    <w:rsid w:val="003E6574"/>
    <w:rsid w:val="003E7D63"/>
    <w:rsid w:val="003F0073"/>
    <w:rsid w:val="003F0870"/>
    <w:rsid w:val="003F0A25"/>
    <w:rsid w:val="003F0CD1"/>
    <w:rsid w:val="003F2278"/>
    <w:rsid w:val="003F7D06"/>
    <w:rsid w:val="004035F7"/>
    <w:rsid w:val="0040387E"/>
    <w:rsid w:val="00403D4C"/>
    <w:rsid w:val="0040502A"/>
    <w:rsid w:val="00405B4A"/>
    <w:rsid w:val="004100DA"/>
    <w:rsid w:val="00410208"/>
    <w:rsid w:val="00413F94"/>
    <w:rsid w:val="004143A3"/>
    <w:rsid w:val="004178E1"/>
    <w:rsid w:val="00420BBE"/>
    <w:rsid w:val="00421CB8"/>
    <w:rsid w:val="0042213A"/>
    <w:rsid w:val="00423A7C"/>
    <w:rsid w:val="00430165"/>
    <w:rsid w:val="00434ABC"/>
    <w:rsid w:val="004375C4"/>
    <w:rsid w:val="004412CE"/>
    <w:rsid w:val="0044408D"/>
    <w:rsid w:val="00445559"/>
    <w:rsid w:val="00450D39"/>
    <w:rsid w:val="004537BB"/>
    <w:rsid w:val="00453F59"/>
    <w:rsid w:val="00454DDE"/>
    <w:rsid w:val="00455B3B"/>
    <w:rsid w:val="004561C4"/>
    <w:rsid w:val="00456E0F"/>
    <w:rsid w:val="0045725B"/>
    <w:rsid w:val="00457A8F"/>
    <w:rsid w:val="00460B66"/>
    <w:rsid w:val="00463D0F"/>
    <w:rsid w:val="004666D9"/>
    <w:rsid w:val="004705B7"/>
    <w:rsid w:val="0047101A"/>
    <w:rsid w:val="004721B5"/>
    <w:rsid w:val="004723CA"/>
    <w:rsid w:val="0047344A"/>
    <w:rsid w:val="00475175"/>
    <w:rsid w:val="00481A48"/>
    <w:rsid w:val="004853B4"/>
    <w:rsid w:val="00485564"/>
    <w:rsid w:val="00485E5C"/>
    <w:rsid w:val="0049220C"/>
    <w:rsid w:val="00492A9B"/>
    <w:rsid w:val="00493B9B"/>
    <w:rsid w:val="004A12A4"/>
    <w:rsid w:val="004A3ED5"/>
    <w:rsid w:val="004A41FC"/>
    <w:rsid w:val="004A5906"/>
    <w:rsid w:val="004A685F"/>
    <w:rsid w:val="004A73E4"/>
    <w:rsid w:val="004A7F69"/>
    <w:rsid w:val="004B72CD"/>
    <w:rsid w:val="004B72EF"/>
    <w:rsid w:val="004C22BD"/>
    <w:rsid w:val="004C3870"/>
    <w:rsid w:val="004C4300"/>
    <w:rsid w:val="004C76FC"/>
    <w:rsid w:val="004D0952"/>
    <w:rsid w:val="004D217F"/>
    <w:rsid w:val="004D4D4C"/>
    <w:rsid w:val="004D6CAC"/>
    <w:rsid w:val="004D7CCC"/>
    <w:rsid w:val="004D7D89"/>
    <w:rsid w:val="004E1B0B"/>
    <w:rsid w:val="004E2FA0"/>
    <w:rsid w:val="004E3945"/>
    <w:rsid w:val="004E4403"/>
    <w:rsid w:val="004E7CDE"/>
    <w:rsid w:val="004F0D24"/>
    <w:rsid w:val="004F13D5"/>
    <w:rsid w:val="004F1A22"/>
    <w:rsid w:val="004F4648"/>
    <w:rsid w:val="00500B48"/>
    <w:rsid w:val="005012AB"/>
    <w:rsid w:val="00502747"/>
    <w:rsid w:val="005035B0"/>
    <w:rsid w:val="00504440"/>
    <w:rsid w:val="005044E9"/>
    <w:rsid w:val="0050528D"/>
    <w:rsid w:val="00513600"/>
    <w:rsid w:val="00514301"/>
    <w:rsid w:val="00514585"/>
    <w:rsid w:val="0051550B"/>
    <w:rsid w:val="00515E94"/>
    <w:rsid w:val="00516D1A"/>
    <w:rsid w:val="00517819"/>
    <w:rsid w:val="0052502A"/>
    <w:rsid w:val="00527B28"/>
    <w:rsid w:val="005300F3"/>
    <w:rsid w:val="00530212"/>
    <w:rsid w:val="0053143D"/>
    <w:rsid w:val="00533F95"/>
    <w:rsid w:val="0053452F"/>
    <w:rsid w:val="00535A20"/>
    <w:rsid w:val="00537316"/>
    <w:rsid w:val="005376AC"/>
    <w:rsid w:val="005378FD"/>
    <w:rsid w:val="00537F12"/>
    <w:rsid w:val="00543B86"/>
    <w:rsid w:val="005441D5"/>
    <w:rsid w:val="00544712"/>
    <w:rsid w:val="00546A1A"/>
    <w:rsid w:val="00546C5D"/>
    <w:rsid w:val="0055536F"/>
    <w:rsid w:val="00555868"/>
    <w:rsid w:val="00556103"/>
    <w:rsid w:val="00560DD4"/>
    <w:rsid w:val="00561759"/>
    <w:rsid w:val="005619EC"/>
    <w:rsid w:val="005620D3"/>
    <w:rsid w:val="00566DEB"/>
    <w:rsid w:val="00567DD6"/>
    <w:rsid w:val="00567F23"/>
    <w:rsid w:val="00570D98"/>
    <w:rsid w:val="005713AB"/>
    <w:rsid w:val="005715AF"/>
    <w:rsid w:val="005733D8"/>
    <w:rsid w:val="0057763F"/>
    <w:rsid w:val="0057770B"/>
    <w:rsid w:val="005802A5"/>
    <w:rsid w:val="00582618"/>
    <w:rsid w:val="00582672"/>
    <w:rsid w:val="0058354A"/>
    <w:rsid w:val="005835F0"/>
    <w:rsid w:val="00584078"/>
    <w:rsid w:val="00584EAC"/>
    <w:rsid w:val="00587D4D"/>
    <w:rsid w:val="0059011C"/>
    <w:rsid w:val="005914E0"/>
    <w:rsid w:val="00591733"/>
    <w:rsid w:val="0059175E"/>
    <w:rsid w:val="00591B59"/>
    <w:rsid w:val="00593AF8"/>
    <w:rsid w:val="00595F07"/>
    <w:rsid w:val="00596BDF"/>
    <w:rsid w:val="005A2ADC"/>
    <w:rsid w:val="005A2B6F"/>
    <w:rsid w:val="005A54AB"/>
    <w:rsid w:val="005A659D"/>
    <w:rsid w:val="005B1275"/>
    <w:rsid w:val="005B1721"/>
    <w:rsid w:val="005B3646"/>
    <w:rsid w:val="005B3EE8"/>
    <w:rsid w:val="005B4551"/>
    <w:rsid w:val="005B5EE7"/>
    <w:rsid w:val="005B61FA"/>
    <w:rsid w:val="005B74B1"/>
    <w:rsid w:val="005B7F99"/>
    <w:rsid w:val="005C0D07"/>
    <w:rsid w:val="005C4048"/>
    <w:rsid w:val="005C60D1"/>
    <w:rsid w:val="005C70FC"/>
    <w:rsid w:val="005C759E"/>
    <w:rsid w:val="005D56E5"/>
    <w:rsid w:val="005D7B7D"/>
    <w:rsid w:val="005D7BBE"/>
    <w:rsid w:val="005E2B67"/>
    <w:rsid w:val="005E6C7B"/>
    <w:rsid w:val="005E7723"/>
    <w:rsid w:val="005F0EE1"/>
    <w:rsid w:val="005F1332"/>
    <w:rsid w:val="005F3E3A"/>
    <w:rsid w:val="005F585B"/>
    <w:rsid w:val="005F5AAF"/>
    <w:rsid w:val="005F5BB1"/>
    <w:rsid w:val="005F5E15"/>
    <w:rsid w:val="005F6B95"/>
    <w:rsid w:val="006005A2"/>
    <w:rsid w:val="00600F56"/>
    <w:rsid w:val="0060131A"/>
    <w:rsid w:val="00602D61"/>
    <w:rsid w:val="0060438F"/>
    <w:rsid w:val="006057BA"/>
    <w:rsid w:val="0060582B"/>
    <w:rsid w:val="006110F5"/>
    <w:rsid w:val="00611B45"/>
    <w:rsid w:val="0061735D"/>
    <w:rsid w:val="006179ED"/>
    <w:rsid w:val="00617B3B"/>
    <w:rsid w:val="00620156"/>
    <w:rsid w:val="00620680"/>
    <w:rsid w:val="00622349"/>
    <w:rsid w:val="00623803"/>
    <w:rsid w:val="006307D9"/>
    <w:rsid w:val="00640D64"/>
    <w:rsid w:val="00642992"/>
    <w:rsid w:val="00645962"/>
    <w:rsid w:val="0065067D"/>
    <w:rsid w:val="00650962"/>
    <w:rsid w:val="00651171"/>
    <w:rsid w:val="006546F7"/>
    <w:rsid w:val="0065518B"/>
    <w:rsid w:val="00656F6B"/>
    <w:rsid w:val="006570BA"/>
    <w:rsid w:val="006579A6"/>
    <w:rsid w:val="00660482"/>
    <w:rsid w:val="00660D5B"/>
    <w:rsid w:val="00663CE2"/>
    <w:rsid w:val="00665BAB"/>
    <w:rsid w:val="00670BF3"/>
    <w:rsid w:val="00671E53"/>
    <w:rsid w:val="00672994"/>
    <w:rsid w:val="00672B37"/>
    <w:rsid w:val="006733B2"/>
    <w:rsid w:val="00676342"/>
    <w:rsid w:val="00676CA5"/>
    <w:rsid w:val="0068025D"/>
    <w:rsid w:val="006813DD"/>
    <w:rsid w:val="00681FF7"/>
    <w:rsid w:val="0068251A"/>
    <w:rsid w:val="00682697"/>
    <w:rsid w:val="0069115D"/>
    <w:rsid w:val="00691B74"/>
    <w:rsid w:val="00692606"/>
    <w:rsid w:val="0069331E"/>
    <w:rsid w:val="0069521E"/>
    <w:rsid w:val="006960AB"/>
    <w:rsid w:val="006A10EC"/>
    <w:rsid w:val="006A28A6"/>
    <w:rsid w:val="006A3D0E"/>
    <w:rsid w:val="006A4607"/>
    <w:rsid w:val="006B04B6"/>
    <w:rsid w:val="006B0EFD"/>
    <w:rsid w:val="006B39A1"/>
    <w:rsid w:val="006B3EC9"/>
    <w:rsid w:val="006B6CB0"/>
    <w:rsid w:val="006C36A7"/>
    <w:rsid w:val="006C554C"/>
    <w:rsid w:val="006C59D3"/>
    <w:rsid w:val="006C6740"/>
    <w:rsid w:val="006D0B73"/>
    <w:rsid w:val="006D286F"/>
    <w:rsid w:val="006D2BB4"/>
    <w:rsid w:val="006D4C18"/>
    <w:rsid w:val="006D5018"/>
    <w:rsid w:val="006D599C"/>
    <w:rsid w:val="006D7128"/>
    <w:rsid w:val="006D7931"/>
    <w:rsid w:val="006E2B98"/>
    <w:rsid w:val="006E395D"/>
    <w:rsid w:val="006E62DC"/>
    <w:rsid w:val="006E71B3"/>
    <w:rsid w:val="006E7B51"/>
    <w:rsid w:val="006E7B6F"/>
    <w:rsid w:val="006F0AFF"/>
    <w:rsid w:val="006F1F06"/>
    <w:rsid w:val="006F2121"/>
    <w:rsid w:val="006F4B58"/>
    <w:rsid w:val="006F6209"/>
    <w:rsid w:val="006F7EA7"/>
    <w:rsid w:val="00700AB3"/>
    <w:rsid w:val="00702BA2"/>
    <w:rsid w:val="007035D0"/>
    <w:rsid w:val="00705385"/>
    <w:rsid w:val="0070672A"/>
    <w:rsid w:val="007112DA"/>
    <w:rsid w:val="0071151F"/>
    <w:rsid w:val="00711650"/>
    <w:rsid w:val="0071716C"/>
    <w:rsid w:val="00720C9D"/>
    <w:rsid w:val="00721C18"/>
    <w:rsid w:val="00722B54"/>
    <w:rsid w:val="00723D2F"/>
    <w:rsid w:val="0072441A"/>
    <w:rsid w:val="0072648C"/>
    <w:rsid w:val="0072672D"/>
    <w:rsid w:val="0073001E"/>
    <w:rsid w:val="00732A60"/>
    <w:rsid w:val="007369CD"/>
    <w:rsid w:val="007422B8"/>
    <w:rsid w:val="0074495C"/>
    <w:rsid w:val="00745186"/>
    <w:rsid w:val="007453D0"/>
    <w:rsid w:val="0074722F"/>
    <w:rsid w:val="00747C87"/>
    <w:rsid w:val="007509AF"/>
    <w:rsid w:val="00751EE9"/>
    <w:rsid w:val="00752029"/>
    <w:rsid w:val="007556FA"/>
    <w:rsid w:val="00756463"/>
    <w:rsid w:val="00756667"/>
    <w:rsid w:val="00760A70"/>
    <w:rsid w:val="00763509"/>
    <w:rsid w:val="007641C5"/>
    <w:rsid w:val="0076751B"/>
    <w:rsid w:val="0076767C"/>
    <w:rsid w:val="007676E0"/>
    <w:rsid w:val="00767A71"/>
    <w:rsid w:val="00770865"/>
    <w:rsid w:val="00771898"/>
    <w:rsid w:val="00774603"/>
    <w:rsid w:val="007752A3"/>
    <w:rsid w:val="00776F43"/>
    <w:rsid w:val="007770CE"/>
    <w:rsid w:val="00780A22"/>
    <w:rsid w:val="00781DCD"/>
    <w:rsid w:val="007820A0"/>
    <w:rsid w:val="0078662B"/>
    <w:rsid w:val="00786CFD"/>
    <w:rsid w:val="00791266"/>
    <w:rsid w:val="00791593"/>
    <w:rsid w:val="007924D0"/>
    <w:rsid w:val="00794C92"/>
    <w:rsid w:val="00796D3C"/>
    <w:rsid w:val="00796F2A"/>
    <w:rsid w:val="007970C5"/>
    <w:rsid w:val="00797E80"/>
    <w:rsid w:val="007A23FB"/>
    <w:rsid w:val="007A2829"/>
    <w:rsid w:val="007A6DE1"/>
    <w:rsid w:val="007B35AB"/>
    <w:rsid w:val="007B3BA3"/>
    <w:rsid w:val="007B5A00"/>
    <w:rsid w:val="007C467D"/>
    <w:rsid w:val="007C5A96"/>
    <w:rsid w:val="007D0D24"/>
    <w:rsid w:val="007E1904"/>
    <w:rsid w:val="007E5751"/>
    <w:rsid w:val="007E6DF4"/>
    <w:rsid w:val="007E7789"/>
    <w:rsid w:val="007F0344"/>
    <w:rsid w:val="007F34CE"/>
    <w:rsid w:val="007F63F2"/>
    <w:rsid w:val="007F6858"/>
    <w:rsid w:val="007F70F4"/>
    <w:rsid w:val="008040B7"/>
    <w:rsid w:val="00807B32"/>
    <w:rsid w:val="00807B4E"/>
    <w:rsid w:val="008127B9"/>
    <w:rsid w:val="00815A1C"/>
    <w:rsid w:val="008165C5"/>
    <w:rsid w:val="00816605"/>
    <w:rsid w:val="008175D0"/>
    <w:rsid w:val="00820423"/>
    <w:rsid w:val="00820F76"/>
    <w:rsid w:val="00824985"/>
    <w:rsid w:val="00826014"/>
    <w:rsid w:val="0083074F"/>
    <w:rsid w:val="00834B5F"/>
    <w:rsid w:val="008351D4"/>
    <w:rsid w:val="008361C8"/>
    <w:rsid w:val="008363AC"/>
    <w:rsid w:val="0084397E"/>
    <w:rsid w:val="0084435D"/>
    <w:rsid w:val="00851645"/>
    <w:rsid w:val="00853EBC"/>
    <w:rsid w:val="008563E3"/>
    <w:rsid w:val="008570A2"/>
    <w:rsid w:val="008607A2"/>
    <w:rsid w:val="00860AA2"/>
    <w:rsid w:val="008655D0"/>
    <w:rsid w:val="00865E9B"/>
    <w:rsid w:val="00870C16"/>
    <w:rsid w:val="008728D2"/>
    <w:rsid w:val="0087436D"/>
    <w:rsid w:val="00874A32"/>
    <w:rsid w:val="008753E7"/>
    <w:rsid w:val="00876234"/>
    <w:rsid w:val="00880B19"/>
    <w:rsid w:val="008814EB"/>
    <w:rsid w:val="008826FD"/>
    <w:rsid w:val="008838D5"/>
    <w:rsid w:val="00884F58"/>
    <w:rsid w:val="008859FF"/>
    <w:rsid w:val="00890146"/>
    <w:rsid w:val="00890FF8"/>
    <w:rsid w:val="00891C99"/>
    <w:rsid w:val="0089293D"/>
    <w:rsid w:val="00895C0F"/>
    <w:rsid w:val="00897932"/>
    <w:rsid w:val="008A02E4"/>
    <w:rsid w:val="008A04D1"/>
    <w:rsid w:val="008A3025"/>
    <w:rsid w:val="008B0FF6"/>
    <w:rsid w:val="008B2895"/>
    <w:rsid w:val="008B2F23"/>
    <w:rsid w:val="008B737E"/>
    <w:rsid w:val="008B79E4"/>
    <w:rsid w:val="008C05A5"/>
    <w:rsid w:val="008C0974"/>
    <w:rsid w:val="008C17DD"/>
    <w:rsid w:val="008C1908"/>
    <w:rsid w:val="008C28CE"/>
    <w:rsid w:val="008D09C1"/>
    <w:rsid w:val="008D15BB"/>
    <w:rsid w:val="008D31BA"/>
    <w:rsid w:val="008D46F2"/>
    <w:rsid w:val="008D4FFC"/>
    <w:rsid w:val="008E23D1"/>
    <w:rsid w:val="008E4254"/>
    <w:rsid w:val="008E45BE"/>
    <w:rsid w:val="008E6684"/>
    <w:rsid w:val="008F0EAD"/>
    <w:rsid w:val="008F2852"/>
    <w:rsid w:val="008F36EC"/>
    <w:rsid w:val="008F3D6F"/>
    <w:rsid w:val="008F4F8C"/>
    <w:rsid w:val="008F609A"/>
    <w:rsid w:val="008F71B4"/>
    <w:rsid w:val="009013C9"/>
    <w:rsid w:val="00903828"/>
    <w:rsid w:val="00904857"/>
    <w:rsid w:val="0090685C"/>
    <w:rsid w:val="00910988"/>
    <w:rsid w:val="00912C89"/>
    <w:rsid w:val="00914AB6"/>
    <w:rsid w:val="00915C8F"/>
    <w:rsid w:val="0091733A"/>
    <w:rsid w:val="00920586"/>
    <w:rsid w:val="00920B1B"/>
    <w:rsid w:val="00923954"/>
    <w:rsid w:val="00924F6D"/>
    <w:rsid w:val="0092521C"/>
    <w:rsid w:val="00926F2B"/>
    <w:rsid w:val="009315E3"/>
    <w:rsid w:val="00931F4E"/>
    <w:rsid w:val="00932BA2"/>
    <w:rsid w:val="00936C76"/>
    <w:rsid w:val="00937255"/>
    <w:rsid w:val="009410CF"/>
    <w:rsid w:val="00941367"/>
    <w:rsid w:val="00941379"/>
    <w:rsid w:val="00942981"/>
    <w:rsid w:val="00942E07"/>
    <w:rsid w:val="0095011B"/>
    <w:rsid w:val="009503BE"/>
    <w:rsid w:val="009521F1"/>
    <w:rsid w:val="00952615"/>
    <w:rsid w:val="009543B6"/>
    <w:rsid w:val="00954C03"/>
    <w:rsid w:val="00955883"/>
    <w:rsid w:val="00955E26"/>
    <w:rsid w:val="009605AB"/>
    <w:rsid w:val="009623C6"/>
    <w:rsid w:val="00963CD8"/>
    <w:rsid w:val="009651C6"/>
    <w:rsid w:val="00972189"/>
    <w:rsid w:val="0097413F"/>
    <w:rsid w:val="00976E03"/>
    <w:rsid w:val="00977CFB"/>
    <w:rsid w:val="00980D7E"/>
    <w:rsid w:val="00982110"/>
    <w:rsid w:val="00982CAF"/>
    <w:rsid w:val="00983AB4"/>
    <w:rsid w:val="00984746"/>
    <w:rsid w:val="00984761"/>
    <w:rsid w:val="00985C92"/>
    <w:rsid w:val="009866D1"/>
    <w:rsid w:val="0098773A"/>
    <w:rsid w:val="00992371"/>
    <w:rsid w:val="00993EDD"/>
    <w:rsid w:val="00995548"/>
    <w:rsid w:val="00995A55"/>
    <w:rsid w:val="009975B7"/>
    <w:rsid w:val="009A1687"/>
    <w:rsid w:val="009A1FED"/>
    <w:rsid w:val="009A2394"/>
    <w:rsid w:val="009A3A7A"/>
    <w:rsid w:val="009A5643"/>
    <w:rsid w:val="009A731B"/>
    <w:rsid w:val="009B18C3"/>
    <w:rsid w:val="009B2213"/>
    <w:rsid w:val="009B4632"/>
    <w:rsid w:val="009B6E17"/>
    <w:rsid w:val="009C3CEE"/>
    <w:rsid w:val="009C4E93"/>
    <w:rsid w:val="009C5CFB"/>
    <w:rsid w:val="009C6090"/>
    <w:rsid w:val="009C7533"/>
    <w:rsid w:val="009D0B6C"/>
    <w:rsid w:val="009D1A5A"/>
    <w:rsid w:val="009D347D"/>
    <w:rsid w:val="009D41FB"/>
    <w:rsid w:val="009D4568"/>
    <w:rsid w:val="009D7A30"/>
    <w:rsid w:val="009E2D89"/>
    <w:rsid w:val="009E3B28"/>
    <w:rsid w:val="009E40E9"/>
    <w:rsid w:val="009E4113"/>
    <w:rsid w:val="009E53AA"/>
    <w:rsid w:val="009E7249"/>
    <w:rsid w:val="009F36DC"/>
    <w:rsid w:val="009F5E49"/>
    <w:rsid w:val="009F744F"/>
    <w:rsid w:val="00A00913"/>
    <w:rsid w:val="00A012DF"/>
    <w:rsid w:val="00A0147D"/>
    <w:rsid w:val="00A01D96"/>
    <w:rsid w:val="00A04227"/>
    <w:rsid w:val="00A047E0"/>
    <w:rsid w:val="00A04D1E"/>
    <w:rsid w:val="00A0568F"/>
    <w:rsid w:val="00A05BF4"/>
    <w:rsid w:val="00A07666"/>
    <w:rsid w:val="00A10C56"/>
    <w:rsid w:val="00A1218C"/>
    <w:rsid w:val="00A13C33"/>
    <w:rsid w:val="00A149D3"/>
    <w:rsid w:val="00A15F14"/>
    <w:rsid w:val="00A16F29"/>
    <w:rsid w:val="00A17D92"/>
    <w:rsid w:val="00A21145"/>
    <w:rsid w:val="00A212CA"/>
    <w:rsid w:val="00A23556"/>
    <w:rsid w:val="00A24816"/>
    <w:rsid w:val="00A25DCD"/>
    <w:rsid w:val="00A26B5F"/>
    <w:rsid w:val="00A301ED"/>
    <w:rsid w:val="00A3040A"/>
    <w:rsid w:val="00A363E4"/>
    <w:rsid w:val="00A372A9"/>
    <w:rsid w:val="00A377E7"/>
    <w:rsid w:val="00A406DC"/>
    <w:rsid w:val="00A41199"/>
    <w:rsid w:val="00A44350"/>
    <w:rsid w:val="00A50EC0"/>
    <w:rsid w:val="00A51984"/>
    <w:rsid w:val="00A53C5E"/>
    <w:rsid w:val="00A56640"/>
    <w:rsid w:val="00A568A1"/>
    <w:rsid w:val="00A5708C"/>
    <w:rsid w:val="00A57C3E"/>
    <w:rsid w:val="00A61447"/>
    <w:rsid w:val="00A6197B"/>
    <w:rsid w:val="00A629EB"/>
    <w:rsid w:val="00A668BE"/>
    <w:rsid w:val="00A669DE"/>
    <w:rsid w:val="00A66C0D"/>
    <w:rsid w:val="00A6745C"/>
    <w:rsid w:val="00A72D2E"/>
    <w:rsid w:val="00A73AC8"/>
    <w:rsid w:val="00A73D03"/>
    <w:rsid w:val="00A75383"/>
    <w:rsid w:val="00A75B86"/>
    <w:rsid w:val="00A7608C"/>
    <w:rsid w:val="00A762AE"/>
    <w:rsid w:val="00A81C79"/>
    <w:rsid w:val="00A81E91"/>
    <w:rsid w:val="00A8423F"/>
    <w:rsid w:val="00A913BD"/>
    <w:rsid w:val="00A92A81"/>
    <w:rsid w:val="00A93485"/>
    <w:rsid w:val="00A937E3"/>
    <w:rsid w:val="00A93D87"/>
    <w:rsid w:val="00A966C2"/>
    <w:rsid w:val="00AA10D6"/>
    <w:rsid w:val="00AA39A8"/>
    <w:rsid w:val="00AA602A"/>
    <w:rsid w:val="00AA7162"/>
    <w:rsid w:val="00AB6760"/>
    <w:rsid w:val="00AB7BB7"/>
    <w:rsid w:val="00AB7CFB"/>
    <w:rsid w:val="00AC153B"/>
    <w:rsid w:val="00AC1B94"/>
    <w:rsid w:val="00AC2EFC"/>
    <w:rsid w:val="00AC62B9"/>
    <w:rsid w:val="00AC73F6"/>
    <w:rsid w:val="00AC763A"/>
    <w:rsid w:val="00AD0AE6"/>
    <w:rsid w:val="00AD0BF2"/>
    <w:rsid w:val="00AD169F"/>
    <w:rsid w:val="00AD16DD"/>
    <w:rsid w:val="00AD1DF8"/>
    <w:rsid w:val="00AD7CC2"/>
    <w:rsid w:val="00AE0F8B"/>
    <w:rsid w:val="00AE2B40"/>
    <w:rsid w:val="00AE3C15"/>
    <w:rsid w:val="00AE4EE7"/>
    <w:rsid w:val="00AE51CE"/>
    <w:rsid w:val="00AE640A"/>
    <w:rsid w:val="00AE70ED"/>
    <w:rsid w:val="00AE72BB"/>
    <w:rsid w:val="00AE7BD3"/>
    <w:rsid w:val="00AF27F6"/>
    <w:rsid w:val="00B015CB"/>
    <w:rsid w:val="00B0223E"/>
    <w:rsid w:val="00B02A4B"/>
    <w:rsid w:val="00B040CA"/>
    <w:rsid w:val="00B05060"/>
    <w:rsid w:val="00B054FD"/>
    <w:rsid w:val="00B066D7"/>
    <w:rsid w:val="00B0758D"/>
    <w:rsid w:val="00B10382"/>
    <w:rsid w:val="00B11F45"/>
    <w:rsid w:val="00B151DF"/>
    <w:rsid w:val="00B15FD7"/>
    <w:rsid w:val="00B175C2"/>
    <w:rsid w:val="00B2115A"/>
    <w:rsid w:val="00B25AC9"/>
    <w:rsid w:val="00B27A1F"/>
    <w:rsid w:val="00B27A86"/>
    <w:rsid w:val="00B30CDC"/>
    <w:rsid w:val="00B31ACD"/>
    <w:rsid w:val="00B34008"/>
    <w:rsid w:val="00B36A6A"/>
    <w:rsid w:val="00B42A30"/>
    <w:rsid w:val="00B43CFB"/>
    <w:rsid w:val="00B44DD3"/>
    <w:rsid w:val="00B45157"/>
    <w:rsid w:val="00B4608A"/>
    <w:rsid w:val="00B460B5"/>
    <w:rsid w:val="00B46491"/>
    <w:rsid w:val="00B509CE"/>
    <w:rsid w:val="00B514A8"/>
    <w:rsid w:val="00B53445"/>
    <w:rsid w:val="00B547CF"/>
    <w:rsid w:val="00B5494F"/>
    <w:rsid w:val="00B5666F"/>
    <w:rsid w:val="00B6369F"/>
    <w:rsid w:val="00B658D8"/>
    <w:rsid w:val="00B668EA"/>
    <w:rsid w:val="00B66AFA"/>
    <w:rsid w:val="00B6717C"/>
    <w:rsid w:val="00B744DD"/>
    <w:rsid w:val="00B74897"/>
    <w:rsid w:val="00B75124"/>
    <w:rsid w:val="00B76E06"/>
    <w:rsid w:val="00B77DFF"/>
    <w:rsid w:val="00B8384E"/>
    <w:rsid w:val="00B86872"/>
    <w:rsid w:val="00B90B56"/>
    <w:rsid w:val="00B94019"/>
    <w:rsid w:val="00B94D19"/>
    <w:rsid w:val="00BA02D8"/>
    <w:rsid w:val="00BA2B55"/>
    <w:rsid w:val="00BA508C"/>
    <w:rsid w:val="00BA6B66"/>
    <w:rsid w:val="00BA7CEF"/>
    <w:rsid w:val="00BB2482"/>
    <w:rsid w:val="00BB2893"/>
    <w:rsid w:val="00BB4799"/>
    <w:rsid w:val="00BB53D0"/>
    <w:rsid w:val="00BB6B2C"/>
    <w:rsid w:val="00BB6B43"/>
    <w:rsid w:val="00BC1AA8"/>
    <w:rsid w:val="00BC3528"/>
    <w:rsid w:val="00BC41BD"/>
    <w:rsid w:val="00BD1C46"/>
    <w:rsid w:val="00BD3008"/>
    <w:rsid w:val="00BD40D7"/>
    <w:rsid w:val="00BD653A"/>
    <w:rsid w:val="00BE417A"/>
    <w:rsid w:val="00BE42DC"/>
    <w:rsid w:val="00BE7870"/>
    <w:rsid w:val="00C0083E"/>
    <w:rsid w:val="00C0352A"/>
    <w:rsid w:val="00C073B5"/>
    <w:rsid w:val="00C1428F"/>
    <w:rsid w:val="00C16107"/>
    <w:rsid w:val="00C21312"/>
    <w:rsid w:val="00C21F42"/>
    <w:rsid w:val="00C22436"/>
    <w:rsid w:val="00C27695"/>
    <w:rsid w:val="00C2795A"/>
    <w:rsid w:val="00C316E8"/>
    <w:rsid w:val="00C35213"/>
    <w:rsid w:val="00C40A36"/>
    <w:rsid w:val="00C469C2"/>
    <w:rsid w:val="00C47B3C"/>
    <w:rsid w:val="00C51A85"/>
    <w:rsid w:val="00C51CFA"/>
    <w:rsid w:val="00C54D4B"/>
    <w:rsid w:val="00C54EF1"/>
    <w:rsid w:val="00C609B7"/>
    <w:rsid w:val="00C60B97"/>
    <w:rsid w:val="00C611D7"/>
    <w:rsid w:val="00C612EB"/>
    <w:rsid w:val="00C6193D"/>
    <w:rsid w:val="00C62694"/>
    <w:rsid w:val="00C63B1A"/>
    <w:rsid w:val="00C64777"/>
    <w:rsid w:val="00C64785"/>
    <w:rsid w:val="00C66579"/>
    <w:rsid w:val="00C66B79"/>
    <w:rsid w:val="00C66ECF"/>
    <w:rsid w:val="00C7673B"/>
    <w:rsid w:val="00C77279"/>
    <w:rsid w:val="00C80A17"/>
    <w:rsid w:val="00C8266A"/>
    <w:rsid w:val="00C82DE5"/>
    <w:rsid w:val="00C82F33"/>
    <w:rsid w:val="00C8403F"/>
    <w:rsid w:val="00C844A5"/>
    <w:rsid w:val="00C84EEB"/>
    <w:rsid w:val="00C8622D"/>
    <w:rsid w:val="00C8640D"/>
    <w:rsid w:val="00C92525"/>
    <w:rsid w:val="00C92CEA"/>
    <w:rsid w:val="00C9475B"/>
    <w:rsid w:val="00C94999"/>
    <w:rsid w:val="00C9643A"/>
    <w:rsid w:val="00C978AB"/>
    <w:rsid w:val="00CA12B0"/>
    <w:rsid w:val="00CA17FE"/>
    <w:rsid w:val="00CA2AF3"/>
    <w:rsid w:val="00CA7CE9"/>
    <w:rsid w:val="00CB1A6A"/>
    <w:rsid w:val="00CB1DF3"/>
    <w:rsid w:val="00CB2885"/>
    <w:rsid w:val="00CB4971"/>
    <w:rsid w:val="00CB5435"/>
    <w:rsid w:val="00CB66AA"/>
    <w:rsid w:val="00CC02C3"/>
    <w:rsid w:val="00CC2EA5"/>
    <w:rsid w:val="00CC3ABE"/>
    <w:rsid w:val="00CC464D"/>
    <w:rsid w:val="00CC6625"/>
    <w:rsid w:val="00CC6A79"/>
    <w:rsid w:val="00CD000D"/>
    <w:rsid w:val="00CD03B3"/>
    <w:rsid w:val="00CD0E94"/>
    <w:rsid w:val="00CD3F52"/>
    <w:rsid w:val="00CD56CB"/>
    <w:rsid w:val="00CD627E"/>
    <w:rsid w:val="00CE1D4C"/>
    <w:rsid w:val="00CE2A6C"/>
    <w:rsid w:val="00CE2F89"/>
    <w:rsid w:val="00CE3D88"/>
    <w:rsid w:val="00CF088A"/>
    <w:rsid w:val="00CF15BF"/>
    <w:rsid w:val="00CF2DB5"/>
    <w:rsid w:val="00CF4867"/>
    <w:rsid w:val="00CF4DB5"/>
    <w:rsid w:val="00CF5752"/>
    <w:rsid w:val="00CF6A43"/>
    <w:rsid w:val="00CF7274"/>
    <w:rsid w:val="00CF77A5"/>
    <w:rsid w:val="00D025BE"/>
    <w:rsid w:val="00D03C87"/>
    <w:rsid w:val="00D050AB"/>
    <w:rsid w:val="00D06961"/>
    <w:rsid w:val="00D103D9"/>
    <w:rsid w:val="00D1364D"/>
    <w:rsid w:val="00D140DF"/>
    <w:rsid w:val="00D15AAF"/>
    <w:rsid w:val="00D1680A"/>
    <w:rsid w:val="00D174AA"/>
    <w:rsid w:val="00D23746"/>
    <w:rsid w:val="00D23B10"/>
    <w:rsid w:val="00D26592"/>
    <w:rsid w:val="00D310B6"/>
    <w:rsid w:val="00D334F5"/>
    <w:rsid w:val="00D3379B"/>
    <w:rsid w:val="00D348B3"/>
    <w:rsid w:val="00D349D2"/>
    <w:rsid w:val="00D352F9"/>
    <w:rsid w:val="00D37E8D"/>
    <w:rsid w:val="00D40545"/>
    <w:rsid w:val="00D425F9"/>
    <w:rsid w:val="00D508A9"/>
    <w:rsid w:val="00D5188E"/>
    <w:rsid w:val="00D52996"/>
    <w:rsid w:val="00D53494"/>
    <w:rsid w:val="00D53590"/>
    <w:rsid w:val="00D5579D"/>
    <w:rsid w:val="00D55A8B"/>
    <w:rsid w:val="00D55D52"/>
    <w:rsid w:val="00D66F9B"/>
    <w:rsid w:val="00D73FFB"/>
    <w:rsid w:val="00D74847"/>
    <w:rsid w:val="00D75385"/>
    <w:rsid w:val="00D75487"/>
    <w:rsid w:val="00D75C3A"/>
    <w:rsid w:val="00D804B8"/>
    <w:rsid w:val="00D81B85"/>
    <w:rsid w:val="00D858FD"/>
    <w:rsid w:val="00D91348"/>
    <w:rsid w:val="00DA0CF5"/>
    <w:rsid w:val="00DA11F4"/>
    <w:rsid w:val="00DA1A40"/>
    <w:rsid w:val="00DA1AB0"/>
    <w:rsid w:val="00DA1D3F"/>
    <w:rsid w:val="00DA3AF9"/>
    <w:rsid w:val="00DA3DA9"/>
    <w:rsid w:val="00DA3E53"/>
    <w:rsid w:val="00DA654A"/>
    <w:rsid w:val="00DA75A6"/>
    <w:rsid w:val="00DB07F9"/>
    <w:rsid w:val="00DB0A2D"/>
    <w:rsid w:val="00DB28DC"/>
    <w:rsid w:val="00DB2DDB"/>
    <w:rsid w:val="00DB3069"/>
    <w:rsid w:val="00DB4B4B"/>
    <w:rsid w:val="00DB76A6"/>
    <w:rsid w:val="00DC0E89"/>
    <w:rsid w:val="00DC1FCE"/>
    <w:rsid w:val="00DC25C9"/>
    <w:rsid w:val="00DC4849"/>
    <w:rsid w:val="00DC5518"/>
    <w:rsid w:val="00DC57BB"/>
    <w:rsid w:val="00DC643E"/>
    <w:rsid w:val="00DD02BD"/>
    <w:rsid w:val="00DD05A5"/>
    <w:rsid w:val="00DD2560"/>
    <w:rsid w:val="00DD29BC"/>
    <w:rsid w:val="00DD4D0F"/>
    <w:rsid w:val="00DD4FCC"/>
    <w:rsid w:val="00DD5950"/>
    <w:rsid w:val="00DE05A9"/>
    <w:rsid w:val="00DE12EC"/>
    <w:rsid w:val="00DE3CC8"/>
    <w:rsid w:val="00DE4C45"/>
    <w:rsid w:val="00DF07F9"/>
    <w:rsid w:val="00DF0D7A"/>
    <w:rsid w:val="00DF2CB3"/>
    <w:rsid w:val="00DF4A7E"/>
    <w:rsid w:val="00DF5C97"/>
    <w:rsid w:val="00E012F6"/>
    <w:rsid w:val="00E01C36"/>
    <w:rsid w:val="00E0468B"/>
    <w:rsid w:val="00E06824"/>
    <w:rsid w:val="00E06D3F"/>
    <w:rsid w:val="00E07577"/>
    <w:rsid w:val="00E10250"/>
    <w:rsid w:val="00E10B39"/>
    <w:rsid w:val="00E14FF9"/>
    <w:rsid w:val="00E172F7"/>
    <w:rsid w:val="00E226CE"/>
    <w:rsid w:val="00E23EBA"/>
    <w:rsid w:val="00E24228"/>
    <w:rsid w:val="00E24D81"/>
    <w:rsid w:val="00E263DF"/>
    <w:rsid w:val="00E26C8F"/>
    <w:rsid w:val="00E2763D"/>
    <w:rsid w:val="00E27BE3"/>
    <w:rsid w:val="00E310B9"/>
    <w:rsid w:val="00E326DB"/>
    <w:rsid w:val="00E3391C"/>
    <w:rsid w:val="00E36A51"/>
    <w:rsid w:val="00E4021A"/>
    <w:rsid w:val="00E4328C"/>
    <w:rsid w:val="00E51A95"/>
    <w:rsid w:val="00E52233"/>
    <w:rsid w:val="00E54876"/>
    <w:rsid w:val="00E571B0"/>
    <w:rsid w:val="00E66D50"/>
    <w:rsid w:val="00E72037"/>
    <w:rsid w:val="00E72DAD"/>
    <w:rsid w:val="00E73211"/>
    <w:rsid w:val="00E80979"/>
    <w:rsid w:val="00E80EFA"/>
    <w:rsid w:val="00E90CC5"/>
    <w:rsid w:val="00E91EE6"/>
    <w:rsid w:val="00E91F25"/>
    <w:rsid w:val="00EA2AD9"/>
    <w:rsid w:val="00EA3F6A"/>
    <w:rsid w:val="00EA5459"/>
    <w:rsid w:val="00EA7026"/>
    <w:rsid w:val="00EA72E9"/>
    <w:rsid w:val="00EB6BCE"/>
    <w:rsid w:val="00EC7A2A"/>
    <w:rsid w:val="00EC7F88"/>
    <w:rsid w:val="00ED44C9"/>
    <w:rsid w:val="00EE204D"/>
    <w:rsid w:val="00EE21F4"/>
    <w:rsid w:val="00EE2708"/>
    <w:rsid w:val="00EF5B4C"/>
    <w:rsid w:val="00EF79B1"/>
    <w:rsid w:val="00F00666"/>
    <w:rsid w:val="00F01D06"/>
    <w:rsid w:val="00F0201F"/>
    <w:rsid w:val="00F0326C"/>
    <w:rsid w:val="00F04116"/>
    <w:rsid w:val="00F07843"/>
    <w:rsid w:val="00F133C6"/>
    <w:rsid w:val="00F13C45"/>
    <w:rsid w:val="00F153B2"/>
    <w:rsid w:val="00F1672D"/>
    <w:rsid w:val="00F17DD3"/>
    <w:rsid w:val="00F17E32"/>
    <w:rsid w:val="00F17F56"/>
    <w:rsid w:val="00F20550"/>
    <w:rsid w:val="00F24A57"/>
    <w:rsid w:val="00F27C5A"/>
    <w:rsid w:val="00F33F7E"/>
    <w:rsid w:val="00F35962"/>
    <w:rsid w:val="00F36021"/>
    <w:rsid w:val="00F365B2"/>
    <w:rsid w:val="00F36CDE"/>
    <w:rsid w:val="00F375DF"/>
    <w:rsid w:val="00F4340D"/>
    <w:rsid w:val="00F4365C"/>
    <w:rsid w:val="00F47B28"/>
    <w:rsid w:val="00F47C16"/>
    <w:rsid w:val="00F50427"/>
    <w:rsid w:val="00F50C49"/>
    <w:rsid w:val="00F533D3"/>
    <w:rsid w:val="00F5442B"/>
    <w:rsid w:val="00F567AA"/>
    <w:rsid w:val="00F56F6C"/>
    <w:rsid w:val="00F5798A"/>
    <w:rsid w:val="00F61D5A"/>
    <w:rsid w:val="00F62202"/>
    <w:rsid w:val="00F62213"/>
    <w:rsid w:val="00F6267A"/>
    <w:rsid w:val="00F6370C"/>
    <w:rsid w:val="00F6410F"/>
    <w:rsid w:val="00F6480A"/>
    <w:rsid w:val="00F64912"/>
    <w:rsid w:val="00F65A6B"/>
    <w:rsid w:val="00F668B5"/>
    <w:rsid w:val="00F719AE"/>
    <w:rsid w:val="00F75037"/>
    <w:rsid w:val="00F810CE"/>
    <w:rsid w:val="00F8177E"/>
    <w:rsid w:val="00F8185F"/>
    <w:rsid w:val="00F82359"/>
    <w:rsid w:val="00F8280A"/>
    <w:rsid w:val="00F8365F"/>
    <w:rsid w:val="00F869A5"/>
    <w:rsid w:val="00F90B36"/>
    <w:rsid w:val="00F92091"/>
    <w:rsid w:val="00F9393A"/>
    <w:rsid w:val="00F95F9A"/>
    <w:rsid w:val="00F974A6"/>
    <w:rsid w:val="00F97D26"/>
    <w:rsid w:val="00FA2BBD"/>
    <w:rsid w:val="00FA2F80"/>
    <w:rsid w:val="00FA33FD"/>
    <w:rsid w:val="00FA6F64"/>
    <w:rsid w:val="00FB0CA6"/>
    <w:rsid w:val="00FB1770"/>
    <w:rsid w:val="00FB1941"/>
    <w:rsid w:val="00FB3E18"/>
    <w:rsid w:val="00FB581B"/>
    <w:rsid w:val="00FB6231"/>
    <w:rsid w:val="00FC08DA"/>
    <w:rsid w:val="00FC1D6B"/>
    <w:rsid w:val="00FD0E05"/>
    <w:rsid w:val="00FD20AD"/>
    <w:rsid w:val="00FD2B2F"/>
    <w:rsid w:val="00FD3569"/>
    <w:rsid w:val="00FD3C5E"/>
    <w:rsid w:val="00FD7CDA"/>
    <w:rsid w:val="00FE0521"/>
    <w:rsid w:val="00FE3111"/>
    <w:rsid w:val="00FE35B8"/>
    <w:rsid w:val="00FE3DF7"/>
    <w:rsid w:val="00FE5A14"/>
    <w:rsid w:val="00FE673D"/>
    <w:rsid w:val="00FE6C49"/>
    <w:rsid w:val="00FF1FB7"/>
    <w:rsid w:val="00FF232F"/>
    <w:rsid w:val="00FF2D01"/>
    <w:rsid w:val="00FF436D"/>
    <w:rsid w:val="00FF547D"/>
    <w:rsid w:val="00FF698D"/>
    <w:rsid w:val="0D494BEA"/>
    <w:rsid w:val="12720067"/>
    <w:rsid w:val="12A17533"/>
    <w:rsid w:val="2AFD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CB0905C"/>
  <w15:docId w15:val="{1E5ED4EA-5227-4B0C-BA60-8919916E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footnote text" w:semiHidden="1"/>
    <w:lsdException w:name="footer" w:uiPriority="99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Followed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44DD"/>
    <w:rPr>
      <w:rFonts w:eastAsia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709"/>
      </w:tabs>
      <w:outlineLvl w:val="0"/>
    </w:pPr>
    <w:rPr>
      <w:rFonts w:eastAsia="SimSun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eastAsia="SimSun"/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eastAsia="SimSun"/>
      <w:b/>
      <w:bCs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VNI-Times" w:eastAsia="SimSun" w:hAnsi="VNI-Times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line="264" w:lineRule="auto"/>
      <w:ind w:firstLine="720"/>
      <w:jc w:val="both"/>
      <w:outlineLvl w:val="4"/>
    </w:pPr>
    <w:rPr>
      <w:rFonts w:eastAsia="SimSun"/>
      <w:sz w:val="27"/>
      <w:szCs w:val="27"/>
    </w:rPr>
  </w:style>
  <w:style w:type="paragraph" w:styleId="Heading6">
    <w:name w:val="heading 6"/>
    <w:basedOn w:val="Normal"/>
    <w:next w:val="Normal"/>
    <w:qFormat/>
    <w:pPr>
      <w:keepNext/>
      <w:spacing w:after="80" w:line="264" w:lineRule="auto"/>
      <w:ind w:left="720"/>
      <w:jc w:val="both"/>
      <w:outlineLvl w:val="5"/>
    </w:pPr>
    <w:rPr>
      <w:rFonts w:eastAsia="SimSun"/>
      <w:sz w:val="27"/>
      <w:szCs w:val="27"/>
    </w:rPr>
  </w:style>
  <w:style w:type="paragraph" w:styleId="Heading7">
    <w:name w:val="heading 7"/>
    <w:basedOn w:val="Normal"/>
    <w:next w:val="Normal"/>
    <w:qFormat/>
    <w:pPr>
      <w:keepNext/>
      <w:spacing w:before="240" w:after="80" w:line="264" w:lineRule="auto"/>
      <w:jc w:val="both"/>
      <w:outlineLvl w:val="6"/>
    </w:pPr>
    <w:rPr>
      <w:rFonts w:eastAsia="SimSun"/>
      <w:b/>
      <w:bCs/>
      <w:sz w:val="27"/>
      <w:szCs w:val="27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eastAsia="SimSun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eastAsia="SimSun" w:hAnsi="Tahoma" w:cs="Tahoma"/>
      <w:sz w:val="16"/>
      <w:szCs w:val="16"/>
    </w:rPr>
  </w:style>
  <w:style w:type="paragraph" w:styleId="BodyText">
    <w:name w:val="Body Text"/>
    <w:basedOn w:val="Normal"/>
    <w:pPr>
      <w:jc w:val="both"/>
    </w:pPr>
    <w:rPr>
      <w:rFonts w:eastAsia="SimSun"/>
    </w:rPr>
  </w:style>
  <w:style w:type="paragraph" w:styleId="BodyText2">
    <w:name w:val="Body Text 2"/>
    <w:basedOn w:val="Normal"/>
    <w:rPr>
      <w:rFonts w:eastAsia="SimSun"/>
    </w:rPr>
  </w:style>
  <w:style w:type="paragraph" w:styleId="BodyText3">
    <w:name w:val="Body Text 3"/>
    <w:basedOn w:val="Normal"/>
    <w:pPr>
      <w:spacing w:before="360" w:after="240" w:line="264" w:lineRule="auto"/>
    </w:pPr>
    <w:rPr>
      <w:rFonts w:eastAsia="SimSun"/>
      <w:sz w:val="26"/>
      <w:szCs w:val="26"/>
    </w:rPr>
  </w:style>
  <w:style w:type="paragraph" w:styleId="BodyTextIndent">
    <w:name w:val="Body Text Indent"/>
    <w:basedOn w:val="Normal"/>
    <w:pPr>
      <w:ind w:left="720"/>
      <w:jc w:val="both"/>
    </w:pPr>
    <w:rPr>
      <w:rFonts w:eastAsia="SimSun"/>
    </w:rPr>
  </w:style>
  <w:style w:type="paragraph" w:styleId="BodyTextIndent2">
    <w:name w:val="Body Text Indent 2"/>
    <w:basedOn w:val="Normal"/>
    <w:pPr>
      <w:ind w:left="720" w:hanging="720"/>
      <w:jc w:val="both"/>
    </w:pPr>
    <w:rPr>
      <w:rFonts w:eastAsia="SimSun"/>
    </w:rPr>
  </w:style>
  <w:style w:type="paragraph" w:styleId="BodyTextIndent3">
    <w:name w:val="Body Text Indent 3"/>
    <w:basedOn w:val="Normal"/>
    <w:pPr>
      <w:ind w:left="720"/>
    </w:pPr>
    <w:rPr>
      <w:rFonts w:eastAsia="SimSun"/>
    </w:rPr>
  </w:style>
  <w:style w:type="character" w:styleId="FollowedHyperlink">
    <w:name w:val="FollowedHyperlink"/>
    <w:uiPriority w:val="99"/>
    <w:unhideWhenUsed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eastAsia="SimSun"/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rFonts w:eastAsia="SimSun"/>
      <w:sz w:val="20"/>
      <w:szCs w:val="20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eastAsia="SimSun"/>
      <w:sz w:val="20"/>
      <w:szCs w:val="20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pPr>
      <w:jc w:val="center"/>
    </w:pPr>
    <w:rPr>
      <w:rFonts w:eastAsia="SimSun"/>
      <w:b/>
      <w:bCs/>
      <w:sz w:val="32"/>
      <w:szCs w:val="32"/>
    </w:rPr>
  </w:style>
  <w:style w:type="character" w:customStyle="1" w:styleId="FooterChar">
    <w:name w:val="Footer Char"/>
    <w:link w:val="Footer"/>
    <w:uiPriority w:val="99"/>
  </w:style>
  <w:style w:type="paragraph" w:customStyle="1" w:styleId="KTFormular">
    <w:name w:val="KTFormular"/>
    <w:basedOn w:val="Normal"/>
    <w:rPr>
      <w:rFonts w:ascii="Univers" w:eastAsia="SimSun" w:hAnsi="Univers"/>
      <w:sz w:val="16"/>
      <w:szCs w:val="20"/>
      <w:lang w:val="de-DE" w:eastAsia="de-DE"/>
    </w:rPr>
  </w:style>
  <w:style w:type="paragraph" w:customStyle="1" w:styleId="KTEingabeText">
    <w:name w:val="KTEingabeText"/>
    <w:basedOn w:val="Normal"/>
    <w:rPr>
      <w:rFonts w:ascii="Arial" w:eastAsia="SimSun" w:hAnsi="Arial"/>
      <w:sz w:val="20"/>
      <w:szCs w:val="20"/>
      <w:lang w:val="de-DE" w:eastAsia="zh-TW"/>
    </w:rPr>
  </w:style>
  <w:style w:type="character" w:customStyle="1" w:styleId="SC19253984">
    <w:name w:val="SC.19.253984"/>
    <w:rPr>
      <w:rFonts w:cs="Arial"/>
      <w:color w:val="000000"/>
      <w:sz w:val="20"/>
      <w:szCs w:val="20"/>
    </w:rPr>
  </w:style>
  <w:style w:type="paragraph" w:customStyle="1" w:styleId="SP19241841">
    <w:name w:val="SP.19.241841"/>
    <w:basedOn w:val="Normal"/>
    <w:next w:val="Normal"/>
    <w:pPr>
      <w:autoSpaceDE w:val="0"/>
      <w:autoSpaceDN w:val="0"/>
      <w:adjustRightInd w:val="0"/>
    </w:pPr>
    <w:rPr>
      <w:rFonts w:ascii="Arial" w:eastAsia="SimSun" w:hAnsi="Arial"/>
      <w:lang w:val="de-DE" w:eastAsia="de-D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de-DE" w:eastAsia="de-DE"/>
    </w:rPr>
  </w:style>
  <w:style w:type="character" w:customStyle="1" w:styleId="SC19254016">
    <w:name w:val="SC.19.254016"/>
    <w:rPr>
      <w:rFonts w:cs="Arial"/>
      <w:color w:val="000000"/>
      <w:sz w:val="16"/>
      <w:szCs w:val="16"/>
    </w:rPr>
  </w:style>
  <w:style w:type="character" w:customStyle="1" w:styleId="SC19253988">
    <w:name w:val="SC.19.253988"/>
    <w:rPr>
      <w:rFonts w:cs="Arial"/>
      <w:color w:val="000000"/>
      <w:sz w:val="16"/>
      <w:szCs w:val="16"/>
    </w:rPr>
  </w:style>
  <w:style w:type="character" w:customStyle="1" w:styleId="SC19254034">
    <w:name w:val="SC.19.254034"/>
    <w:rPr>
      <w:rFonts w:ascii="OGJDNN+Baumulle" w:hAnsi="OGJDNN+Baumulle" w:cs="OGJDNN+Baumulle"/>
      <w:color w:val="000000"/>
      <w:sz w:val="20"/>
      <w:szCs w:val="20"/>
    </w:rPr>
  </w:style>
  <w:style w:type="character" w:customStyle="1" w:styleId="SC19254023">
    <w:name w:val="SC.19.254023"/>
    <w:rPr>
      <w:rFonts w:cs="Arial"/>
      <w:color w:val="000000"/>
      <w:sz w:val="12"/>
      <w:szCs w:val="12"/>
    </w:rPr>
  </w:style>
  <w:style w:type="paragraph" w:customStyle="1" w:styleId="xl64">
    <w:name w:val="xl64"/>
    <w:basedOn w:val="Normal"/>
    <w:pPr>
      <w:spacing w:before="100" w:beforeAutospacing="1" w:after="100" w:afterAutospacing="1"/>
    </w:pPr>
    <w:rPr>
      <w:rFonts w:ascii="SimSun" w:eastAsia="SimSun" w:hAnsi="SimSun"/>
    </w:rPr>
  </w:style>
  <w:style w:type="paragraph" w:customStyle="1" w:styleId="xl65">
    <w:name w:val="xl65"/>
    <w:basedOn w:val="Normal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xl66">
    <w:name w:val="xl66"/>
    <w:basedOn w:val="Normal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xl67">
    <w:name w:val="xl67"/>
    <w:basedOn w:val="Normal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xl68">
    <w:name w:val="xl68"/>
    <w:basedOn w:val="Normal"/>
    <w:pPr>
      <w:spacing w:before="100" w:beforeAutospacing="1" w:after="100" w:afterAutospacing="1"/>
      <w:textAlignment w:val="center"/>
    </w:pPr>
    <w:rPr>
      <w:rFonts w:ascii="SimSun" w:eastAsia="SimSun" w:hAnsi="SimSun"/>
      <w:b/>
      <w:bCs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70">
    <w:name w:val="xl70"/>
    <w:basedOn w:val="Normal"/>
    <w:pPr>
      <w:spacing w:before="100" w:beforeAutospacing="1" w:after="100" w:afterAutospacing="1"/>
      <w:textAlignment w:val="center"/>
    </w:pPr>
    <w:rPr>
      <w:rFonts w:ascii="SimSun" w:eastAsia="SimSun" w:hAnsi="SimSun"/>
    </w:rPr>
  </w:style>
  <w:style w:type="paragraph" w:customStyle="1" w:styleId="xl71">
    <w:name w:val="xl7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</w:rPr>
  </w:style>
  <w:style w:type="paragraph" w:customStyle="1" w:styleId="xl72">
    <w:name w:val="xl7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73">
    <w:name w:val="xl7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74">
    <w:name w:val="xl7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75">
    <w:name w:val="xl7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</w:rPr>
  </w:style>
  <w:style w:type="paragraph" w:customStyle="1" w:styleId="xl77">
    <w:name w:val="xl7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78">
    <w:name w:val="xl7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79">
    <w:name w:val="xl7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80">
    <w:name w:val="xl8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</w:rPr>
  </w:style>
  <w:style w:type="paragraph" w:customStyle="1" w:styleId="xl81">
    <w:name w:val="xl8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</w:rPr>
  </w:style>
  <w:style w:type="paragraph" w:customStyle="1" w:styleId="xl82">
    <w:name w:val="xl8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</w:rPr>
  </w:style>
  <w:style w:type="paragraph" w:customStyle="1" w:styleId="xl83">
    <w:name w:val="xl8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</w:rPr>
  </w:style>
  <w:style w:type="paragraph" w:customStyle="1" w:styleId="xl84">
    <w:name w:val="xl8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85">
    <w:name w:val="xl8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86">
    <w:name w:val="xl8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87">
    <w:name w:val="xl8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88">
    <w:name w:val="xl88"/>
    <w:basedOn w:val="Normal"/>
    <w:pPr>
      <w:spacing w:before="100" w:beforeAutospacing="1" w:after="100" w:afterAutospacing="1"/>
    </w:pPr>
    <w:rPr>
      <w:rFonts w:ascii="SimSun" w:eastAsia="SimSun" w:hAnsi="SimSun"/>
      <w:b/>
      <w:bCs/>
    </w:rPr>
  </w:style>
  <w:style w:type="paragraph" w:customStyle="1" w:styleId="xl89">
    <w:name w:val="xl89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CC99"/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90">
    <w:name w:val="xl90"/>
    <w:basedOn w:val="Normal"/>
    <w:pPr>
      <w:pBdr>
        <w:top w:val="single" w:sz="4" w:space="0" w:color="auto"/>
        <w:bottom w:val="single" w:sz="4" w:space="0" w:color="auto"/>
      </w:pBdr>
      <w:shd w:val="clear" w:color="000000" w:fill="FFCC99"/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91">
    <w:name w:val="xl91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92">
    <w:name w:val="xl92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3">
    <w:name w:val="xl9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4">
    <w:name w:val="xl9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95">
    <w:name w:val="xl9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96">
    <w:name w:val="xl9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7">
    <w:name w:val="xl9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8">
    <w:name w:val="xl9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9">
    <w:name w:val="xl9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00">
    <w:name w:val="xl10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01">
    <w:name w:val="xl101"/>
    <w:basedOn w:val="Normal"/>
    <w:pPr>
      <w:spacing w:before="100" w:beforeAutospacing="1" w:after="100" w:afterAutospacing="1"/>
    </w:pPr>
    <w:rPr>
      <w:rFonts w:ascii="SimSun" w:eastAsia="SimSun" w:hAnsi="SimSun"/>
      <w:b/>
      <w:bCs/>
      <w:sz w:val="22"/>
      <w:szCs w:val="22"/>
    </w:rPr>
  </w:style>
  <w:style w:type="paragraph" w:customStyle="1" w:styleId="xl102">
    <w:name w:val="xl102"/>
    <w:basedOn w:val="Normal"/>
    <w:pPr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103">
    <w:name w:val="xl103"/>
    <w:basedOn w:val="Normal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04">
    <w:name w:val="xl10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05">
    <w:name w:val="xl10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06">
    <w:name w:val="xl10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8"/>
      <w:szCs w:val="28"/>
    </w:rPr>
  </w:style>
  <w:style w:type="paragraph" w:customStyle="1" w:styleId="xl107">
    <w:name w:val="xl10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8">
    <w:name w:val="xl10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09">
    <w:name w:val="xl10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10">
    <w:name w:val="xl110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11">
    <w:name w:val="xl111"/>
    <w:basedOn w:val="Normal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12">
    <w:name w:val="xl112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13">
    <w:name w:val="xl113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14">
    <w:name w:val="xl114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="SimSun"/>
      <w:sz w:val="20"/>
      <w:szCs w:val="20"/>
    </w:rPr>
  </w:style>
  <w:style w:type="paragraph" w:customStyle="1" w:styleId="xl115">
    <w:name w:val="xl115"/>
    <w:basedOn w:val="Normal"/>
    <w:pPr>
      <w:spacing w:before="100" w:beforeAutospacing="1" w:after="100" w:afterAutospacing="1"/>
      <w:jc w:val="right"/>
      <w:textAlignment w:val="center"/>
    </w:pPr>
    <w:rPr>
      <w:rFonts w:ascii="Arial" w:hAnsi="Arial" w:cs="Arial"/>
      <w:sz w:val="28"/>
      <w:szCs w:val="28"/>
    </w:rPr>
  </w:style>
  <w:style w:type="paragraph" w:customStyle="1" w:styleId="xl116">
    <w:name w:val="xl11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17">
    <w:name w:val="xl11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18">
    <w:name w:val="xl11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19">
    <w:name w:val="xl119"/>
    <w:basedOn w:val="Normal"/>
    <w:pPr>
      <w:spacing w:before="100" w:beforeAutospacing="1" w:after="100" w:afterAutospacing="1"/>
      <w:jc w:val="right"/>
      <w:textAlignment w:val="center"/>
    </w:pPr>
    <w:rPr>
      <w:rFonts w:ascii="Arial" w:hAnsi="Arial" w:cs="Arial"/>
      <w:sz w:val="28"/>
      <w:szCs w:val="28"/>
    </w:rPr>
  </w:style>
  <w:style w:type="paragraph" w:customStyle="1" w:styleId="xl120">
    <w:name w:val="xl120"/>
    <w:basedOn w:val="Normal"/>
    <w:rsid w:val="00D75C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21">
    <w:name w:val="xl121"/>
    <w:basedOn w:val="Normal"/>
    <w:rsid w:val="00D75C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22">
    <w:name w:val="xl122"/>
    <w:basedOn w:val="Normal"/>
    <w:rsid w:val="00D75C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123">
    <w:name w:val="xl123"/>
    <w:basedOn w:val="Normal"/>
    <w:rsid w:val="00D75C3A"/>
    <w:pPr>
      <w:shd w:val="clear" w:color="000000" w:fill="FFFFFF"/>
      <w:spacing w:before="100" w:beforeAutospacing="1" w:after="100" w:afterAutospacing="1"/>
    </w:pPr>
  </w:style>
  <w:style w:type="paragraph" w:customStyle="1" w:styleId="xl124">
    <w:name w:val="xl124"/>
    <w:basedOn w:val="Normal"/>
    <w:rsid w:val="00D75C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9CBAA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25">
    <w:name w:val="xl125"/>
    <w:basedOn w:val="Normal"/>
    <w:rsid w:val="00D75C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126">
    <w:name w:val="xl126"/>
    <w:basedOn w:val="Normal"/>
    <w:rsid w:val="00D75C3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3F2D9"/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127">
    <w:name w:val="xl127"/>
    <w:basedOn w:val="Normal"/>
    <w:rsid w:val="00D75C3A"/>
    <w:pPr>
      <w:pBdr>
        <w:top w:val="single" w:sz="4" w:space="0" w:color="auto"/>
        <w:bottom w:val="single" w:sz="4" w:space="0" w:color="auto"/>
      </w:pBdr>
      <w:shd w:val="clear" w:color="000000" w:fill="E3F2D9"/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128">
    <w:name w:val="xl128"/>
    <w:basedOn w:val="Normal"/>
    <w:rsid w:val="00D75C3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3F2D9"/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129">
    <w:name w:val="xl129"/>
    <w:basedOn w:val="Normal"/>
    <w:rsid w:val="00D75C3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3F2D9"/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xl130">
    <w:name w:val="xl130"/>
    <w:basedOn w:val="Normal"/>
    <w:rsid w:val="00D75C3A"/>
    <w:pPr>
      <w:pBdr>
        <w:top w:val="single" w:sz="4" w:space="0" w:color="auto"/>
        <w:bottom w:val="single" w:sz="4" w:space="0" w:color="auto"/>
      </w:pBdr>
      <w:shd w:val="clear" w:color="000000" w:fill="E3F2D9"/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xl131">
    <w:name w:val="xl131"/>
    <w:basedOn w:val="Normal"/>
    <w:rsid w:val="00D75C3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3F2D9"/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font5">
    <w:name w:val="font5"/>
    <w:basedOn w:val="Normal"/>
    <w:rsid w:val="002C750B"/>
    <w:pPr>
      <w:spacing w:before="100" w:beforeAutospacing="1" w:after="100" w:afterAutospacing="1"/>
    </w:pPr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CA5F05-FFCB-479E-807D-D5D56BBC7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Kmbm-draftcontract.dot</Template>
  <TotalTime>237</TotalTime>
  <Pages>12</Pages>
  <Words>5480</Words>
  <Characters>31237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</vt:lpstr>
    </vt:vector>
  </TitlesOfParts>
  <Company/>
  <LinksUpToDate>false</LinksUpToDate>
  <CharactersWithSpaces>36644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</dc:title>
  <dc:creator>Miss Diem</dc:creator>
  <cp:lastModifiedBy>Administrator</cp:lastModifiedBy>
  <cp:revision>300</cp:revision>
  <cp:lastPrinted>2023-04-04T09:08:00Z</cp:lastPrinted>
  <dcterms:created xsi:type="dcterms:W3CDTF">2019-12-23T07:25:00Z</dcterms:created>
  <dcterms:modified xsi:type="dcterms:W3CDTF">2026-06-12T10:15:00Z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4592A956C3F741038061B438F24B77B6_12</vt:lpwstr>
  </property>
</Properties>
</file>